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520019"/>
        <w:docPartObj>
          <w:docPartGallery w:val="Cover Pages"/>
          <w:docPartUnique/>
        </w:docPartObj>
      </w:sdtPr>
      <w:sdtEndPr/>
      <w:sdtContent>
        <w:p w14:paraId="733A1EB2" w14:textId="5EAAF31D" w:rsidR="00DB3FCA" w:rsidRDefault="00DB3FCA">
          <w:r>
            <w:rPr>
              <w:noProof/>
            </w:rPr>
            <mc:AlternateContent>
              <mc:Choice Requires="wpg">
                <w:drawing>
                  <wp:anchor distT="0" distB="0" distL="114300" distR="114300" simplePos="0" relativeHeight="251662336" behindDoc="0" locked="0" layoutInCell="1" allowOverlap="1" wp14:anchorId="17B89857" wp14:editId="5984EE9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737FD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2c567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5E3F533" wp14:editId="654268B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5A9C4D72" w14:textId="1B70EDEF" w:rsidR="00DB3FCA" w:rsidRDefault="00777F6F">
                                    <w:pPr>
                                      <w:pStyle w:val="NoSpacing"/>
                                      <w:jc w:val="right"/>
                                      <w:rPr>
                                        <w:color w:val="595959" w:themeColor="text1" w:themeTint="A6"/>
                                        <w:sz w:val="28"/>
                                        <w:szCs w:val="28"/>
                                      </w:rPr>
                                    </w:pPr>
                                    <w:r>
                                      <w:rPr>
                                        <w:color w:val="595959" w:themeColor="text1" w:themeTint="A6"/>
                                        <w:sz w:val="28"/>
                                        <w:szCs w:val="28"/>
                                      </w:rPr>
                                      <w:t xml:space="preserve">     </w:t>
                                    </w:r>
                                  </w:p>
                                </w:sdtContent>
                              </w:sdt>
                              <w:p w14:paraId="3953E542" w14:textId="54D61D4F" w:rsidR="00DB3FCA" w:rsidRDefault="00CF175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23B1B">
                                      <w:rPr>
                                        <w:color w:val="595959" w:themeColor="text1" w:themeTint="A6"/>
                                        <w:sz w:val="18"/>
                                        <w:szCs w:val="18"/>
                                      </w:rPr>
                                      <w:t>Piyushgoel288@gmail.com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3F53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5A9C4D72" w14:textId="1B70EDEF" w:rsidR="00DB3FCA" w:rsidRDefault="00777F6F">
                              <w:pPr>
                                <w:pStyle w:val="NoSpacing"/>
                                <w:jc w:val="right"/>
                                <w:rPr>
                                  <w:color w:val="595959" w:themeColor="text1" w:themeTint="A6"/>
                                  <w:sz w:val="28"/>
                                  <w:szCs w:val="28"/>
                                </w:rPr>
                              </w:pPr>
                              <w:r>
                                <w:rPr>
                                  <w:color w:val="595959" w:themeColor="text1" w:themeTint="A6"/>
                                  <w:sz w:val="28"/>
                                  <w:szCs w:val="28"/>
                                </w:rPr>
                                <w:t xml:space="preserve">     </w:t>
                              </w:r>
                            </w:p>
                          </w:sdtContent>
                        </w:sdt>
                        <w:p w14:paraId="3953E542" w14:textId="54D61D4F" w:rsidR="00DB3FCA" w:rsidRDefault="00AE746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23B1B">
                                <w:rPr>
                                  <w:color w:val="595959" w:themeColor="text1" w:themeTint="A6"/>
                                  <w:sz w:val="18"/>
                                  <w:szCs w:val="18"/>
                                </w:rPr>
                                <w:t>Piyushgoel288@gmail.com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FB8F1E1" wp14:editId="352408B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4257F" w14:textId="22A2634F" w:rsidR="00DB3FCA" w:rsidRDefault="00DB3FCA">
                                <w:pPr>
                                  <w:pStyle w:val="NoSpacing"/>
                                  <w:jc w:val="right"/>
                                  <w:rPr>
                                    <w:color w:val="2C567A" w:themeColor="accent1"/>
                                    <w:sz w:val="28"/>
                                    <w:szCs w:val="28"/>
                                  </w:rPr>
                                </w:pPr>
                                <w:r>
                                  <w:rPr>
                                    <w:color w:val="2C567A" w:themeColor="accent1"/>
                                    <w:sz w:val="28"/>
                                    <w:szCs w:val="28"/>
                                  </w:rPr>
                                  <w:t>Ab</w:t>
                                </w:r>
                                <w:r w:rsidR="00223B1B">
                                  <w:rPr>
                                    <w:color w:val="2C567A" w:themeColor="accent1"/>
                                    <w:sz w:val="28"/>
                                    <w:szCs w:val="28"/>
                                  </w:rPr>
                                  <w:t>out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FFF4E07" w14:textId="6B6BE4F1" w:rsidR="00DB3FCA" w:rsidRDefault="00223B1B">
                                    <w:pPr>
                                      <w:pStyle w:val="NoSpacing"/>
                                      <w:jc w:val="right"/>
                                      <w:rPr>
                                        <w:color w:val="595959" w:themeColor="text1" w:themeTint="A6"/>
                                        <w:sz w:val="20"/>
                                        <w:szCs w:val="20"/>
                                      </w:rPr>
                                    </w:pPr>
                                    <w:r w:rsidRPr="00223B1B">
                                      <w:rPr>
                                        <w:color w:val="595959" w:themeColor="text1" w:themeTint="A6"/>
                                        <w:sz w:val="20"/>
                                        <w:szCs w:val="20"/>
                                      </w:rPr>
                                      <w:t>A web browser (commonly referred to as a browser) is application software for accessing the World Wide Web. When a user requests a web page from a particular website, the web browser retrieves the necessary content from a web server and then displays the page on the user's device.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B8F1E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F64257F" w14:textId="22A2634F" w:rsidR="00DB3FCA" w:rsidRDefault="00DB3FCA">
                          <w:pPr>
                            <w:pStyle w:val="NoSpacing"/>
                            <w:jc w:val="right"/>
                            <w:rPr>
                              <w:color w:val="2C567A" w:themeColor="accent1"/>
                              <w:sz w:val="28"/>
                              <w:szCs w:val="28"/>
                            </w:rPr>
                          </w:pPr>
                          <w:r>
                            <w:rPr>
                              <w:color w:val="2C567A" w:themeColor="accent1"/>
                              <w:sz w:val="28"/>
                              <w:szCs w:val="28"/>
                            </w:rPr>
                            <w:t>Ab</w:t>
                          </w:r>
                          <w:r w:rsidR="00223B1B">
                            <w:rPr>
                              <w:color w:val="2C567A" w:themeColor="accent1"/>
                              <w:sz w:val="28"/>
                              <w:szCs w:val="28"/>
                            </w:rPr>
                            <w:t>out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FFF4E07" w14:textId="6B6BE4F1" w:rsidR="00DB3FCA" w:rsidRDefault="00223B1B">
                              <w:pPr>
                                <w:pStyle w:val="NoSpacing"/>
                                <w:jc w:val="right"/>
                                <w:rPr>
                                  <w:color w:val="595959" w:themeColor="text1" w:themeTint="A6"/>
                                  <w:sz w:val="20"/>
                                  <w:szCs w:val="20"/>
                                </w:rPr>
                              </w:pPr>
                              <w:r w:rsidRPr="00223B1B">
                                <w:rPr>
                                  <w:color w:val="595959" w:themeColor="text1" w:themeTint="A6"/>
                                  <w:sz w:val="20"/>
                                  <w:szCs w:val="20"/>
                                </w:rPr>
                                <w:t>A web browser (commonly referred to as a browser) is application software for accessing the World Wide Web. When a user requests a web page from a particular website, the web browser retrieves the necessary content from a web server and then displays the page on the user's device.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6E8B33" wp14:editId="25DF0B0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DF862" w14:textId="69125727" w:rsidR="00DB3FCA" w:rsidRPr="00223B1B" w:rsidRDefault="00CF1752">
                                <w:pPr>
                                  <w:jc w:val="right"/>
                                  <w:rPr>
                                    <w:color w:val="C00000"/>
                                    <w:sz w:val="144"/>
                                    <w:szCs w:val="144"/>
                                  </w:rPr>
                                </w:pPr>
                                <w:sdt>
                                  <w:sdtPr>
                                    <w:rPr>
                                      <w:rFonts w:ascii="Georgia" w:hAnsi="Georgia"/>
                                      <w:color w:val="C00000"/>
                                      <w:kern w:val="36"/>
                                      <w:sz w:val="144"/>
                                      <w:szCs w:val="144"/>
                                      <w:lang w:val="en-IN" w:eastAsia="en-IN" w:bidi="hi-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23B1B" w:rsidRPr="00223B1B">
                                      <w:rPr>
                                        <w:rFonts w:ascii="Georgia" w:hAnsi="Georgia"/>
                                        <w:color w:val="C00000"/>
                                        <w:kern w:val="36"/>
                                        <w:sz w:val="144"/>
                                        <w:szCs w:val="144"/>
                                        <w:lang w:val="en-IN" w:eastAsia="en-IN" w:bidi="hi-IN"/>
                                      </w:rPr>
                                      <w:t xml:space="preserve">Web </w:t>
                                    </w:r>
                                    <w:r w:rsidR="00223B1B">
                                      <w:rPr>
                                        <w:rFonts w:ascii="Georgia" w:hAnsi="Georgia"/>
                                        <w:color w:val="C00000"/>
                                        <w:kern w:val="36"/>
                                        <w:sz w:val="144"/>
                                        <w:szCs w:val="144"/>
                                        <w:lang w:val="en-IN" w:eastAsia="en-IN" w:bidi="hi-IN"/>
                                      </w:rPr>
                                      <w:t>B</w:t>
                                    </w:r>
                                    <w:r w:rsidR="00223B1B" w:rsidRPr="00223B1B">
                                      <w:rPr>
                                        <w:rFonts w:ascii="Georgia" w:hAnsi="Georgia"/>
                                        <w:color w:val="C00000"/>
                                        <w:kern w:val="36"/>
                                        <w:sz w:val="144"/>
                                        <w:szCs w:val="144"/>
                                        <w:lang w:val="en-IN" w:eastAsia="en-IN" w:bidi="hi-IN"/>
                                      </w:rPr>
                                      <w:t>rowser</w:t>
                                    </w:r>
                                    <w:r w:rsidR="00223B1B">
                                      <w:rPr>
                                        <w:rFonts w:ascii="Georgia" w:hAnsi="Georgia"/>
                                        <w:color w:val="C00000"/>
                                        <w:kern w:val="36"/>
                                        <w:sz w:val="144"/>
                                        <w:szCs w:val="144"/>
                                        <w:lang w:val="en-IN" w:eastAsia="en-IN" w:bidi="hi-IN"/>
                                      </w:rPr>
                                      <w:t>’s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15E7D19" w14:textId="3F88E3D4" w:rsidR="00DB3FCA" w:rsidRDefault="00653DF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6E8B3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1EDF862" w14:textId="69125727" w:rsidR="00DB3FCA" w:rsidRPr="00223B1B" w:rsidRDefault="00223B1B">
                          <w:pPr>
                            <w:jc w:val="right"/>
                            <w:rPr>
                              <w:color w:val="C00000"/>
                              <w:sz w:val="144"/>
                              <w:szCs w:val="144"/>
                            </w:rPr>
                          </w:pPr>
                          <w:sdt>
                            <w:sdtPr>
                              <w:rPr>
                                <w:rFonts w:ascii="Georgia" w:hAnsi="Georgia"/>
                                <w:color w:val="C00000"/>
                                <w:kern w:val="36"/>
                                <w:sz w:val="144"/>
                                <w:szCs w:val="144"/>
                                <w:lang w:val="en-IN" w:eastAsia="en-IN" w:bidi="hi-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23B1B">
                                <w:rPr>
                                  <w:rFonts w:ascii="Georgia" w:hAnsi="Georgia"/>
                                  <w:color w:val="C00000"/>
                                  <w:kern w:val="36"/>
                                  <w:sz w:val="144"/>
                                  <w:szCs w:val="144"/>
                                  <w:lang w:val="en-IN" w:eastAsia="en-IN" w:bidi="hi-IN"/>
                                </w:rPr>
                                <w:t xml:space="preserve">Web </w:t>
                              </w:r>
                              <w:r>
                                <w:rPr>
                                  <w:rFonts w:ascii="Georgia" w:hAnsi="Georgia"/>
                                  <w:color w:val="C00000"/>
                                  <w:kern w:val="36"/>
                                  <w:sz w:val="144"/>
                                  <w:szCs w:val="144"/>
                                  <w:lang w:val="en-IN" w:eastAsia="en-IN" w:bidi="hi-IN"/>
                                </w:rPr>
                                <w:t>B</w:t>
                              </w:r>
                              <w:r w:rsidRPr="00223B1B">
                                <w:rPr>
                                  <w:rFonts w:ascii="Georgia" w:hAnsi="Georgia"/>
                                  <w:color w:val="C00000"/>
                                  <w:kern w:val="36"/>
                                  <w:sz w:val="144"/>
                                  <w:szCs w:val="144"/>
                                  <w:lang w:val="en-IN" w:eastAsia="en-IN" w:bidi="hi-IN"/>
                                </w:rPr>
                                <w:t>rowser</w:t>
                              </w:r>
                              <w:r>
                                <w:rPr>
                                  <w:rFonts w:ascii="Georgia" w:hAnsi="Georgia"/>
                                  <w:color w:val="C00000"/>
                                  <w:kern w:val="36"/>
                                  <w:sz w:val="144"/>
                                  <w:szCs w:val="144"/>
                                  <w:lang w:val="en-IN" w:eastAsia="en-IN" w:bidi="hi-IN"/>
                                </w:rPr>
                                <w:t>’s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15E7D19" w14:textId="3F88E3D4" w:rsidR="00DB3FCA" w:rsidRDefault="00653DF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sdtContent>
    </w:sdt>
    <w:p w14:paraId="019F62C2" w14:textId="5F3D9B8A" w:rsidR="00DB3FCA" w:rsidRDefault="00223B1B">
      <w:r>
        <w:rPr>
          <w:noProof/>
        </w:rPr>
        <w:drawing>
          <wp:anchor distT="0" distB="0" distL="114300" distR="114300" simplePos="0" relativeHeight="251728896" behindDoc="0" locked="0" layoutInCell="1" allowOverlap="1" wp14:anchorId="3D53D28F" wp14:editId="6E088BBE">
            <wp:simplePos x="0" y="0"/>
            <wp:positionH relativeFrom="margin">
              <wp:posOffset>-334010</wp:posOffset>
            </wp:positionH>
            <wp:positionV relativeFrom="paragraph">
              <wp:posOffset>238125</wp:posOffset>
            </wp:positionV>
            <wp:extent cx="4129636" cy="2398395"/>
            <wp:effectExtent l="228600" t="228600" r="233045" b="23050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4"/>
                    <a:stretch>
                      <a:fillRect/>
                    </a:stretch>
                  </pic:blipFill>
                  <pic:spPr>
                    <a:xfrm>
                      <a:off x="0" y="0"/>
                      <a:ext cx="4129636" cy="239839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tbl>
      <w:tblPr>
        <w:tblW w:w="10699" w:type="dxa"/>
        <w:tblInd w:w="-720"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424"/>
        <w:gridCol w:w="4372"/>
        <w:gridCol w:w="2239"/>
      </w:tblGrid>
      <w:tr w:rsidR="00E77B5E" w:rsidRPr="00AE68A8" w14:paraId="3D66AF21" w14:textId="77777777" w:rsidTr="00DB3FCA">
        <w:trPr>
          <w:trHeight w:val="2112"/>
        </w:trPr>
        <w:tc>
          <w:tcPr>
            <w:tcW w:w="3664" w:type="dxa"/>
            <w:gridSpan w:val="3"/>
            <w:vMerge w:val="restart"/>
            <w:tcBorders>
              <w:bottom w:val="nil"/>
            </w:tcBorders>
            <w:tcMar>
              <w:left w:w="0" w:type="dxa"/>
              <w:right w:w="0" w:type="dxa"/>
            </w:tcMar>
          </w:tcPr>
          <w:p w14:paraId="391DF79D" w14:textId="23889BC7" w:rsidR="00E77B5E" w:rsidRPr="00AE68A8" w:rsidRDefault="00164AD7" w:rsidP="00AE68A8">
            <w:bookmarkStart w:id="0" w:name="_Hlk89948899"/>
            <w:r>
              <w:rPr>
                <w:noProof/>
              </w:rPr>
              <w:lastRenderedPageBreak/>
              <w:drawing>
                <wp:anchor distT="0" distB="0" distL="114300" distR="114300" simplePos="0" relativeHeight="251729920" behindDoc="0" locked="0" layoutInCell="1" allowOverlap="1" wp14:anchorId="4ACCE913" wp14:editId="53F37AC9">
                  <wp:simplePos x="0" y="0"/>
                  <wp:positionH relativeFrom="column">
                    <wp:posOffset>-48260</wp:posOffset>
                  </wp:positionH>
                  <wp:positionV relativeFrom="paragraph">
                    <wp:posOffset>82681</wp:posOffset>
                  </wp:positionV>
                  <wp:extent cx="1653540" cy="1653540"/>
                  <wp:effectExtent l="0" t="0" r="381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1653540" cy="1653540"/>
                          </a:xfrm>
                          <a:prstGeom prst="rect">
                            <a:avLst/>
                          </a:prstGeom>
                        </pic:spPr>
                      </pic:pic>
                    </a:graphicData>
                  </a:graphic>
                </wp:anchor>
              </w:drawing>
            </w:r>
          </w:p>
        </w:tc>
        <w:tc>
          <w:tcPr>
            <w:tcW w:w="424" w:type="dxa"/>
            <w:vMerge w:val="restart"/>
            <w:tcBorders>
              <w:bottom w:val="nil"/>
            </w:tcBorders>
          </w:tcPr>
          <w:p w14:paraId="4DB12743" w14:textId="30BD274B" w:rsidR="00E77B5E" w:rsidRPr="00AE68A8" w:rsidRDefault="00E77B5E" w:rsidP="00AE68A8"/>
        </w:tc>
        <w:tc>
          <w:tcPr>
            <w:tcW w:w="6611" w:type="dxa"/>
            <w:gridSpan w:val="2"/>
            <w:tcBorders>
              <w:bottom w:val="nil"/>
            </w:tcBorders>
          </w:tcPr>
          <w:p w14:paraId="203C1E64" w14:textId="5668ADC2" w:rsidR="00E77B5E" w:rsidRPr="00D559C5" w:rsidRDefault="00D559C5" w:rsidP="00AE68A8">
            <w:pPr>
              <w:pStyle w:val="Title"/>
              <w:rPr>
                <w:sz w:val="44"/>
                <w:szCs w:val="44"/>
              </w:rPr>
            </w:pPr>
            <w:r w:rsidRPr="00D559C5">
              <w:rPr>
                <w:rFonts w:ascii="Georgia" w:hAnsi="Georgia"/>
                <w:color w:val="003963" w:themeColor="accent2" w:themeShade="80"/>
                <w:sz w:val="44"/>
                <w:szCs w:val="44"/>
                <w:shd w:val="clear" w:color="auto" w:fill="FFFFFF"/>
              </w:rPr>
              <w:t>Microsoft Edge</w:t>
            </w:r>
            <w:r w:rsidR="00E77B5E" w:rsidRPr="00D559C5">
              <w:rPr>
                <w:sz w:val="44"/>
                <w:szCs w:val="44"/>
              </w:rPr>
              <w:br/>
            </w:r>
          </w:p>
        </w:tc>
      </w:tr>
      <w:bookmarkEnd w:id="0"/>
      <w:tr w:rsidR="00E77B5E" w:rsidRPr="00AE68A8" w14:paraId="12B5D9F2" w14:textId="77777777" w:rsidTr="0070184C">
        <w:trPr>
          <w:trHeight w:val="884"/>
        </w:trPr>
        <w:tc>
          <w:tcPr>
            <w:tcW w:w="3664" w:type="dxa"/>
            <w:gridSpan w:val="3"/>
            <w:vMerge/>
          </w:tcPr>
          <w:p w14:paraId="275965CC" w14:textId="77777777" w:rsidR="00E77B5E" w:rsidRPr="00AE68A8" w:rsidRDefault="00E77B5E" w:rsidP="00AE68A8"/>
        </w:tc>
        <w:tc>
          <w:tcPr>
            <w:tcW w:w="424" w:type="dxa"/>
            <w:vMerge/>
          </w:tcPr>
          <w:p w14:paraId="2BA310A9" w14:textId="77777777" w:rsidR="00E77B5E" w:rsidRPr="00AE68A8" w:rsidRDefault="00E77B5E" w:rsidP="00AE68A8"/>
        </w:tc>
        <w:tc>
          <w:tcPr>
            <w:tcW w:w="4372" w:type="dxa"/>
            <w:vAlign w:val="bottom"/>
          </w:tcPr>
          <w:p w14:paraId="0D1D086D" w14:textId="0D28F345" w:rsidR="00D559C5" w:rsidRPr="00D559C5" w:rsidRDefault="00D559C5" w:rsidP="00D559C5">
            <w:pPr>
              <w:rPr>
                <w:rFonts w:ascii="Times New Roman" w:hAnsi="Times New Roman"/>
                <w:color w:val="202124"/>
                <w:sz w:val="48"/>
                <w:szCs w:val="48"/>
                <w:lang w:val="en-IN" w:eastAsia="en-IN" w:bidi="hi-IN"/>
              </w:rPr>
            </w:pPr>
            <w:bookmarkStart w:id="1" w:name="_Hlk89948540"/>
            <w:r w:rsidRPr="00590785">
              <w:rPr>
                <w:rFonts w:ascii="Bradley Hand ITC" w:hAnsi="Bradley Hand ITC" w:cs="Arial"/>
                <w:b/>
                <w:bCs/>
                <w:color w:val="202124"/>
                <w:sz w:val="48"/>
                <w:szCs w:val="48"/>
                <w:lang w:val="en-IN" w:eastAsia="en-IN" w:bidi="hi-IN"/>
              </w:rPr>
              <w:t xml:space="preserve">Initial release </w:t>
            </w:r>
            <w:r w:rsidR="00BC0A58" w:rsidRPr="00590785">
              <w:rPr>
                <w:rFonts w:ascii="Bradley Hand ITC" w:hAnsi="Bradley Hand ITC" w:cs="Arial"/>
                <w:b/>
                <w:bCs/>
                <w:color w:val="202124"/>
                <w:sz w:val="48"/>
                <w:szCs w:val="48"/>
                <w:lang w:val="en-IN" w:eastAsia="en-IN" w:bidi="hi-IN"/>
              </w:rPr>
              <w:t>date</w:t>
            </w:r>
            <w:r w:rsidR="00BC0A58">
              <w:rPr>
                <w:rFonts w:ascii="Arial" w:hAnsi="Arial" w:cs="Arial"/>
                <w:color w:val="202124"/>
                <w:sz w:val="21"/>
                <w:szCs w:val="21"/>
                <w:lang w:val="en-IN" w:eastAsia="en-IN" w:bidi="hi-IN"/>
              </w:rPr>
              <w:t>: -</w:t>
            </w:r>
            <w:r w:rsidR="00590785">
              <w:rPr>
                <w:rFonts w:ascii="Arial" w:hAnsi="Arial" w:cs="Arial"/>
                <w:color w:val="202124"/>
                <w:sz w:val="21"/>
                <w:szCs w:val="21"/>
                <w:lang w:val="en-IN" w:eastAsia="en-IN" w:bidi="hi-IN"/>
              </w:rPr>
              <w:t xml:space="preserve">                   </w:t>
            </w:r>
            <w:r w:rsidRPr="00984B76">
              <w:rPr>
                <w:rFonts w:ascii="Broadway" w:hAnsi="Broadway"/>
                <w:color w:val="202124"/>
                <w:sz w:val="56"/>
                <w:szCs w:val="56"/>
                <w:lang w:val="en-IN" w:eastAsia="en-IN" w:bidi="hi-IN"/>
              </w:rPr>
              <w:t>29April 2015</w:t>
            </w:r>
          </w:p>
          <w:bookmarkEnd w:id="1"/>
          <w:p w14:paraId="01FABD93" w14:textId="55DA3714" w:rsidR="00E77B5E" w:rsidRPr="0070184C" w:rsidRDefault="00AE7462" w:rsidP="0070184C">
            <w:pPr>
              <w:shd w:val="clear" w:color="auto" w:fill="FFFFFF"/>
              <w:rPr>
                <w:rFonts w:ascii="Arial" w:hAnsi="Arial" w:cs="Arial"/>
                <w:color w:val="70757A"/>
                <w:sz w:val="21"/>
                <w:szCs w:val="21"/>
                <w:lang w:val="en-IN" w:eastAsia="en-IN" w:bidi="hi-IN"/>
              </w:rPr>
            </w:pPr>
            <w:r>
              <w:fldChar w:fldCharType="begin"/>
            </w:r>
            <w:r>
              <w:instrText xml:space="preserve"> HYPERLINK "https://www.google.com/search?q=microsoft+edge+launch+date&amp;authuser=1&amp;sxsrf=AOaemvKb4cCfY4-7qfE7HVuCbIuIcFtG1w:1639034735212&amp;tbm=isch&amp;source=iu&amp;ictx=1&amp;fir=WHzdL0C5BRjB8M%252C5h35Gc0ENfXm9M%252C%252Fm%252F012kxdw8&amp;vet=1&amp;usg=AI4_-kRv54d6VOmyhpfAnkrFWJfxXP_2cQ&amp;sa=X&amp;ved=2ahUKEwiG2KmZmNb0AhUGxDgGHa84BpUQ_B16BAgWEAE" \l "imgrc=WHzdL0C5BRjB8M" </w:instrText>
            </w:r>
            <w:r>
              <w:fldChar w:fldCharType="separate"/>
            </w:r>
            <w:r w:rsidR="00D559C5" w:rsidRPr="00D559C5">
              <w:rPr>
                <w:rFonts w:ascii="Arial" w:hAnsi="Arial" w:cs="Arial"/>
                <w:color w:val="1A0DAB"/>
                <w:sz w:val="21"/>
                <w:szCs w:val="21"/>
                <w:lang w:val="en-IN" w:eastAsia="en-IN" w:bidi="hi-IN"/>
              </w:rPr>
              <w:br/>
            </w:r>
            <w:r>
              <w:rPr>
                <w:rFonts w:ascii="Arial" w:hAnsi="Arial" w:cs="Arial"/>
                <w:color w:val="1A0DAB"/>
                <w:sz w:val="21"/>
                <w:szCs w:val="21"/>
                <w:lang w:val="en-IN" w:eastAsia="en-IN" w:bidi="hi-IN"/>
              </w:rPr>
              <w:fldChar w:fldCharType="end"/>
            </w:r>
          </w:p>
        </w:tc>
        <w:tc>
          <w:tcPr>
            <w:tcW w:w="2239" w:type="dxa"/>
            <w:vAlign w:val="bottom"/>
          </w:tcPr>
          <w:p w14:paraId="0B475951" w14:textId="390A4E24" w:rsidR="00E77B5E" w:rsidRPr="00AE68A8" w:rsidRDefault="00E77B5E" w:rsidP="009B591F">
            <w:pPr>
              <w:pStyle w:val="Contact"/>
            </w:pPr>
          </w:p>
          <w:p w14:paraId="4B3A32A6" w14:textId="59385596" w:rsidR="00E77B5E" w:rsidRPr="00AE68A8" w:rsidRDefault="00E77B5E" w:rsidP="009B591F">
            <w:pPr>
              <w:pStyle w:val="Contact"/>
            </w:pPr>
          </w:p>
        </w:tc>
      </w:tr>
      <w:tr w:rsidR="00E77B5E" w:rsidRPr="00AE68A8" w14:paraId="7642C57C" w14:textId="77777777" w:rsidTr="00DB3FCA">
        <w:trPr>
          <w:trHeight w:val="705"/>
        </w:trPr>
        <w:tc>
          <w:tcPr>
            <w:tcW w:w="3664" w:type="dxa"/>
            <w:gridSpan w:val="3"/>
            <w:vMerge/>
          </w:tcPr>
          <w:p w14:paraId="6576E6B0" w14:textId="77777777" w:rsidR="00E77B5E" w:rsidRPr="00AE68A8" w:rsidRDefault="00E77B5E" w:rsidP="00AE68A8"/>
        </w:tc>
        <w:tc>
          <w:tcPr>
            <w:tcW w:w="424" w:type="dxa"/>
            <w:vMerge/>
          </w:tcPr>
          <w:p w14:paraId="1D7CDC9C" w14:textId="77777777" w:rsidR="00E77B5E" w:rsidRPr="00AE68A8" w:rsidRDefault="00E77B5E" w:rsidP="00AE68A8"/>
        </w:tc>
        <w:tc>
          <w:tcPr>
            <w:tcW w:w="6611" w:type="dxa"/>
            <w:gridSpan w:val="2"/>
            <w:vMerge w:val="restart"/>
          </w:tcPr>
          <w:p w14:paraId="5A280B03" w14:textId="4421A2BC" w:rsidR="00E77B5E" w:rsidRPr="00AE68A8" w:rsidRDefault="0070184C" w:rsidP="009B591F">
            <w:pPr>
              <w:pStyle w:val="Heading1"/>
            </w:pPr>
            <w:r>
              <w:t>About</w:t>
            </w:r>
          </w:p>
          <w:p w14:paraId="6906101D" w14:textId="72677E8D" w:rsidR="0070184C" w:rsidRPr="0070184C" w:rsidRDefault="0070184C" w:rsidP="0070184C">
            <w:pPr>
              <w:pStyle w:val="NormalWeb"/>
              <w:shd w:val="clear" w:color="auto" w:fill="FFFFFF"/>
              <w:rPr>
                <w:rFonts w:asciiTheme="minorHAnsi" w:hAnsiTheme="minorHAnsi" w:cstheme="minorHAnsi"/>
                <w:color w:val="111111"/>
                <w:sz w:val="22"/>
                <w:szCs w:val="22"/>
              </w:rPr>
            </w:pPr>
            <w:r w:rsidRPr="0070184C">
              <w:rPr>
                <w:rFonts w:asciiTheme="minorHAnsi" w:hAnsiTheme="minorHAnsi" w:cstheme="minorHAnsi"/>
                <w:color w:val="111111"/>
                <w:sz w:val="22"/>
                <w:szCs w:val="22"/>
              </w:rPr>
              <w:t>Microsoft Edge is an internet browser made by Microsoft, which is installed by default on all new Windows computers.</w:t>
            </w:r>
            <w:r w:rsidRPr="0070184C">
              <w:rPr>
                <w:rFonts w:asciiTheme="minorHAnsi" w:hAnsiTheme="minorHAnsi" w:cstheme="minorHAnsi"/>
                <w:color w:val="111111"/>
                <w:sz w:val="22"/>
                <w:szCs w:val="22"/>
              </w:rPr>
              <w:br/>
              <w:t>Edge was made to replace Internet Explorer, and runs faster and with more features. Microsoft has made a big effort with </w:t>
            </w:r>
            <w:hyperlink r:id="rId16" w:history="1">
              <w:r w:rsidRPr="0070184C">
                <w:rPr>
                  <w:rStyle w:val="Hyperlink"/>
                  <w:rFonts w:asciiTheme="minorHAnsi" w:hAnsiTheme="minorHAnsi" w:cstheme="minorHAnsi"/>
                  <w:color w:val="111111"/>
                  <w:sz w:val="22"/>
                  <w:szCs w:val="22"/>
                </w:rPr>
                <w:t>Edge</w:t>
              </w:r>
            </w:hyperlink>
            <w:r w:rsidRPr="0070184C">
              <w:rPr>
                <w:rFonts w:asciiTheme="minorHAnsi" w:hAnsiTheme="minorHAnsi" w:cstheme="minorHAnsi"/>
                <w:color w:val="111111"/>
                <w:sz w:val="22"/>
                <w:szCs w:val="22"/>
              </w:rPr>
              <w:t> to improve the browsing experience, and it's paid off. Microsoft Edge has enough features and benefits that it's actually a real alternative to more popular browsers like Chrome or Firefox.</w:t>
            </w:r>
          </w:p>
          <w:p w14:paraId="28A513FC" w14:textId="77777777" w:rsidR="0070184C" w:rsidRPr="0070184C" w:rsidRDefault="0070184C" w:rsidP="0070184C">
            <w:pPr>
              <w:pStyle w:val="NormalWeb"/>
              <w:shd w:val="clear" w:color="auto" w:fill="FFFFFF"/>
              <w:rPr>
                <w:rFonts w:asciiTheme="minorHAnsi" w:hAnsiTheme="minorHAnsi" w:cstheme="minorHAnsi"/>
                <w:color w:val="111111"/>
                <w:sz w:val="22"/>
                <w:szCs w:val="22"/>
              </w:rPr>
            </w:pPr>
            <w:r w:rsidRPr="0070184C">
              <w:rPr>
                <w:rFonts w:asciiTheme="minorHAnsi" w:hAnsiTheme="minorHAnsi" w:cstheme="minorHAnsi"/>
                <w:color w:val="111111"/>
                <w:sz w:val="22"/>
                <w:szCs w:val="22"/>
              </w:rPr>
              <w:t>This is especially true with the </w:t>
            </w:r>
            <w:hyperlink r:id="rId17" w:history="1">
              <w:r w:rsidRPr="0070184C">
                <w:rPr>
                  <w:rStyle w:val="Hyperlink"/>
                  <w:rFonts w:asciiTheme="minorHAnsi" w:hAnsiTheme="minorHAnsi" w:cstheme="minorHAnsi"/>
                  <w:color w:val="111111"/>
                  <w:sz w:val="22"/>
                  <w:szCs w:val="22"/>
                </w:rPr>
                <w:t>Edge's most recent update</w:t>
              </w:r>
            </w:hyperlink>
            <w:r w:rsidRPr="0070184C">
              <w:rPr>
                <w:rFonts w:asciiTheme="minorHAnsi" w:hAnsiTheme="minorHAnsi" w:cstheme="minorHAnsi"/>
                <w:color w:val="111111"/>
                <w:sz w:val="22"/>
                <w:szCs w:val="22"/>
              </w:rPr>
              <w:t>, which overhauled how the browser runs and operates.</w:t>
            </w:r>
          </w:p>
          <w:p w14:paraId="7794B2DA" w14:textId="5FFC7027" w:rsidR="00E77B5E" w:rsidRPr="0070184C" w:rsidRDefault="00E77B5E" w:rsidP="0070184C">
            <w:pPr>
              <w:rPr>
                <w:rFonts w:cstheme="minorHAnsi"/>
              </w:rPr>
            </w:pPr>
          </w:p>
          <w:p w14:paraId="1E9E59BF" w14:textId="716712D0" w:rsidR="00E77B5E" w:rsidRPr="00C83A18" w:rsidRDefault="00E77B5E" w:rsidP="00C83A18">
            <w:pPr>
              <w:pStyle w:val="Closing"/>
            </w:pPr>
          </w:p>
          <w:p w14:paraId="3BE5B44D" w14:textId="2EA3A382" w:rsidR="00E77B5E" w:rsidRPr="00AE68A8" w:rsidRDefault="00E77B5E" w:rsidP="00AE68A8"/>
        </w:tc>
      </w:tr>
      <w:tr w:rsidR="00E77B5E" w:rsidRPr="00AE68A8" w14:paraId="307C5090" w14:textId="77777777" w:rsidTr="00DB3FCA">
        <w:trPr>
          <w:trHeight w:val="1164"/>
        </w:trPr>
        <w:tc>
          <w:tcPr>
            <w:tcW w:w="720" w:type="dxa"/>
          </w:tcPr>
          <w:p w14:paraId="7A9F2C3D" w14:textId="24018E31" w:rsidR="00E77B5E" w:rsidRPr="00AE68A8" w:rsidRDefault="00B42D6D" w:rsidP="00AE68A8">
            <w:r w:rsidRPr="00AE68A8">
              <w:rPr>
                <w:noProof/>
              </w:rPr>
              <mc:AlternateContent>
                <mc:Choice Requires="wpg">
                  <w:drawing>
                    <wp:anchor distT="0" distB="0" distL="114300" distR="114300" simplePos="0" relativeHeight="251664384" behindDoc="0" locked="0" layoutInCell="1" allowOverlap="1" wp14:anchorId="0EA9085C" wp14:editId="3BE5AF99">
                      <wp:simplePos x="0" y="0"/>
                      <wp:positionH relativeFrom="column">
                        <wp:posOffset>-26035</wp:posOffset>
                      </wp:positionH>
                      <wp:positionV relativeFrom="paragraph">
                        <wp:posOffset>-6985</wp:posOffset>
                      </wp:positionV>
                      <wp:extent cx="338455" cy="346075"/>
                      <wp:effectExtent l="0" t="0" r="4445" b="0"/>
                      <wp:wrapNone/>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95D3A79" id="Group 23" o:spid="_x0000_s1026" alt="website icon" style="position:absolute;margin-left:-2.05pt;margin-top:-.55pt;width:26.65pt;height:27.25pt;z-index:251664384;mso-width-relative:margin;mso-height-relative:margin"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E9d1TIAALX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v:group>
                  </w:pict>
                </mc:Fallback>
              </mc:AlternateContent>
            </w:r>
          </w:p>
        </w:tc>
        <w:tc>
          <w:tcPr>
            <w:tcW w:w="2944" w:type="dxa"/>
            <w:gridSpan w:val="2"/>
          </w:tcPr>
          <w:p w14:paraId="47712CA7" w14:textId="5BCC42E5" w:rsidR="00E77B5E" w:rsidRPr="00AE68A8" w:rsidRDefault="00223B1B" w:rsidP="00AE68A8">
            <w:r>
              <w:rPr>
                <w:noProof/>
              </w:rPr>
              <mc:AlternateContent>
                <mc:Choice Requires="wps">
                  <w:drawing>
                    <wp:anchor distT="45720" distB="45720" distL="114300" distR="114300" simplePos="0" relativeHeight="251721728" behindDoc="0" locked="0" layoutInCell="1" allowOverlap="1" wp14:anchorId="3FDB762B" wp14:editId="2BA81417">
                      <wp:simplePos x="0" y="0"/>
                      <wp:positionH relativeFrom="column">
                        <wp:posOffset>-501650</wp:posOffset>
                      </wp:positionH>
                      <wp:positionV relativeFrom="paragraph">
                        <wp:posOffset>604520</wp:posOffset>
                      </wp:positionV>
                      <wp:extent cx="1889760" cy="3124200"/>
                      <wp:effectExtent l="0" t="0" r="0" b="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124200"/>
                              </a:xfrm>
                              <a:prstGeom prst="rect">
                                <a:avLst/>
                              </a:prstGeom>
                              <a:solidFill>
                                <a:srgbClr val="FFFFFF"/>
                              </a:solidFill>
                              <a:ln w="9525">
                                <a:noFill/>
                                <a:miter lim="800000"/>
                                <a:headEnd/>
                                <a:tailEnd/>
                              </a:ln>
                            </wps:spPr>
                            <wps:txbx>
                              <w:txbxContent>
                                <w:p w14:paraId="78EC621C" w14:textId="77777777"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47792CEF" w14:textId="49C998CD" w:rsidR="00223B1B" w:rsidRDefault="00223B1B" w:rsidP="00223B1B">
                                  <w:r>
                                    <w:t>Microsoft Edge is the default web browser on Windows 10, Windows 10 Mobile, Windows 11, Xbox One, and Xbox Series X and Series S consoles, replacing Internet Explorer 11 and Internet Explorer Mobile.[22] As its development and release is dependent on the model of Windows as a service, it is not included in Windows 10 Enterprise Long-Term Servicing Channel (LTSC) builds.</w:t>
                                  </w:r>
                                </w:p>
                                <w:p w14:paraId="0EBDBABF" w14:textId="77777777" w:rsidR="00223B1B" w:rsidRDefault="00223B1B" w:rsidP="00223B1B"/>
                                <w:p w14:paraId="1FB1F6C6" w14:textId="77777777" w:rsidR="00223B1B" w:rsidRDefault="00223B1B" w:rsidP="00223B1B">
                                  <w:r>
                                    <w:t>Microsoft initially announced that Edge would support the legacy MSHTML (Trident) browser engine for backwards compatibility, but later said that, due to "strong feedback," Edge would use a new engine, while Internet Explorer would continue to provide the legacy engine.[26]</w:t>
                                  </w:r>
                                </w:p>
                                <w:p w14:paraId="0954C50D" w14:textId="77777777" w:rsidR="00223B1B" w:rsidRDefault="00223B1B" w:rsidP="00223B1B"/>
                                <w:p w14:paraId="0FDEC89C" w14:textId="14184344" w:rsidR="00B42D6D" w:rsidRDefault="00223B1B" w:rsidP="00223B1B">
                                  <w:r>
                                    <w:t>Favorites, reading list, browsing history and downloads are viewed at the Hub,[27] a sidebar providing functionality similar to Internet Explorer's Downloads manager and Favorites 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DB762B" id="_x0000_t202" coordsize="21600,21600" o:spt="202" path="m,l,21600r21600,l21600,xe">
                      <v:stroke joinstyle="miter"/>
                      <v:path gradientshapeok="t" o:connecttype="rect"/>
                    </v:shapetype>
                    <v:shape id="Text Box 2" o:spid="_x0000_s1029" type="#_x0000_t202" style="position:absolute;margin-left:-39.5pt;margin-top:47.6pt;width:148.8pt;height:246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" stroked="f">
                      <v:textbox>
                        <w:txbxContent>
                          <w:p w14:paraId="78EC621C" w14:textId="77777777"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47792CEF" w14:textId="49C998CD" w:rsidR="00223B1B" w:rsidRDefault="00223B1B" w:rsidP="00223B1B">
                            <w:r>
                              <w:t>Microsoft Edge is the default web browser on Windows 10, Windows 10 Mobile, Windows 11, Xbox One, and Xbox Series X and Series S consoles, replacing Internet Explorer 11 and Internet Explorer Mobile.[22] As its development and release is dependent on the model of Windows as a service, it is not included in Windows 10 Enterprise Long-Term Servicing Channel (LTSC) builds.</w:t>
                            </w:r>
                          </w:p>
                          <w:p w14:paraId="0EBDBABF" w14:textId="77777777" w:rsidR="00223B1B" w:rsidRDefault="00223B1B" w:rsidP="00223B1B"/>
                          <w:p w14:paraId="1FB1F6C6" w14:textId="77777777" w:rsidR="00223B1B" w:rsidRDefault="00223B1B" w:rsidP="00223B1B">
                            <w:r>
                              <w:t>Microsoft initially announced that Edge would support the legacy MSHTML (Trident) browser engine for backwards compatibility, but later said that, due to "strong feedback," Edge would use a new engine, while Internet Explorer would continue to provide the legacy engine.[26]</w:t>
                            </w:r>
                          </w:p>
                          <w:p w14:paraId="0954C50D" w14:textId="77777777" w:rsidR="00223B1B" w:rsidRDefault="00223B1B" w:rsidP="00223B1B"/>
                          <w:p w14:paraId="0FDEC89C" w14:textId="14184344" w:rsidR="00B42D6D" w:rsidRDefault="00223B1B" w:rsidP="00223B1B">
                            <w:r>
                              <w:t>Favorites, reading list, browsing history and downloads are viewed at the Hub,[27] a sidebar providing functionality similar to Internet Explorer's Downloads manager and Favorites Center</w:t>
                            </w:r>
                          </w:p>
                        </w:txbxContent>
                      </v:textbox>
                    </v:shape>
                  </w:pict>
                </mc:Fallback>
              </mc:AlternateContent>
            </w:r>
            <w:r w:rsidR="00B42D6D" w:rsidRPr="0070184C">
              <w:t>https://www.microsoft.com/en-us/edge</w:t>
            </w:r>
          </w:p>
        </w:tc>
        <w:tc>
          <w:tcPr>
            <w:tcW w:w="424" w:type="dxa"/>
            <w:vMerge/>
          </w:tcPr>
          <w:p w14:paraId="5BCACC52" w14:textId="77777777" w:rsidR="00E77B5E" w:rsidRPr="00AE68A8" w:rsidRDefault="00E77B5E" w:rsidP="00AE68A8"/>
        </w:tc>
        <w:tc>
          <w:tcPr>
            <w:tcW w:w="6611" w:type="dxa"/>
            <w:gridSpan w:val="2"/>
            <w:vMerge/>
          </w:tcPr>
          <w:p w14:paraId="0E0D54D6" w14:textId="77777777" w:rsidR="00E77B5E" w:rsidRPr="00AE68A8" w:rsidRDefault="00E77B5E" w:rsidP="00AE68A8"/>
        </w:tc>
      </w:tr>
      <w:tr w:rsidR="00E77B5E" w:rsidRPr="00AE68A8" w14:paraId="7EBAA976" w14:textId="77777777" w:rsidTr="00DB3FCA">
        <w:trPr>
          <w:trHeight w:val="543"/>
        </w:trPr>
        <w:tc>
          <w:tcPr>
            <w:tcW w:w="720" w:type="dxa"/>
          </w:tcPr>
          <w:p w14:paraId="2C2B6E58" w14:textId="77777777" w:rsidR="00E77B5E" w:rsidRPr="00AE68A8" w:rsidRDefault="00E77B5E" w:rsidP="00CC1E8B">
            <w:pPr>
              <w:pStyle w:val="Contact"/>
              <w:rPr>
                <w:noProof/>
              </w:rPr>
            </w:pPr>
          </w:p>
        </w:tc>
        <w:tc>
          <w:tcPr>
            <w:tcW w:w="631" w:type="dxa"/>
            <w:tcMar>
              <w:left w:w="0" w:type="dxa"/>
              <w:right w:w="0" w:type="dxa"/>
            </w:tcMar>
            <w:vAlign w:val="center"/>
          </w:tcPr>
          <w:p w14:paraId="1934EB21" w14:textId="758E6582" w:rsidR="00E77B5E" w:rsidRPr="00AE68A8" w:rsidRDefault="00E77B5E" w:rsidP="00CC1E8B">
            <w:pPr>
              <w:pStyle w:val="Contact"/>
            </w:pPr>
          </w:p>
        </w:tc>
        <w:tc>
          <w:tcPr>
            <w:tcW w:w="2313" w:type="dxa"/>
            <w:vAlign w:val="center"/>
          </w:tcPr>
          <w:p w14:paraId="43D40F94" w14:textId="7F8998DE" w:rsidR="00E77B5E" w:rsidRPr="00AE68A8" w:rsidRDefault="00E77B5E" w:rsidP="00AE68A8">
            <w:pPr>
              <w:pStyle w:val="Information"/>
            </w:pPr>
          </w:p>
        </w:tc>
        <w:tc>
          <w:tcPr>
            <w:tcW w:w="424" w:type="dxa"/>
            <w:vMerge/>
          </w:tcPr>
          <w:p w14:paraId="39667AAE" w14:textId="77777777" w:rsidR="00E77B5E" w:rsidRPr="00AE68A8" w:rsidRDefault="00E77B5E" w:rsidP="00AE68A8"/>
        </w:tc>
        <w:tc>
          <w:tcPr>
            <w:tcW w:w="6611" w:type="dxa"/>
            <w:gridSpan w:val="2"/>
            <w:vMerge/>
          </w:tcPr>
          <w:p w14:paraId="2B7D3DDA" w14:textId="77777777" w:rsidR="00E77B5E" w:rsidRPr="00AE68A8" w:rsidRDefault="00E77B5E" w:rsidP="00AE68A8"/>
        </w:tc>
      </w:tr>
      <w:tr w:rsidR="00E77B5E" w:rsidRPr="00AE68A8" w14:paraId="1E0A0E40" w14:textId="77777777" w:rsidTr="00DB3FCA">
        <w:trPr>
          <w:trHeight w:val="183"/>
        </w:trPr>
        <w:tc>
          <w:tcPr>
            <w:tcW w:w="720" w:type="dxa"/>
          </w:tcPr>
          <w:p w14:paraId="5A0408D4" w14:textId="77777777" w:rsidR="00E77B5E" w:rsidRPr="00AE68A8" w:rsidRDefault="00E77B5E" w:rsidP="00AE68A8">
            <w:pPr>
              <w:pStyle w:val="NoSpacing"/>
            </w:pPr>
          </w:p>
        </w:tc>
        <w:tc>
          <w:tcPr>
            <w:tcW w:w="2944" w:type="dxa"/>
            <w:gridSpan w:val="2"/>
            <w:vAlign w:val="center"/>
          </w:tcPr>
          <w:p w14:paraId="67D39BAF" w14:textId="1451E6F6" w:rsidR="00E77B5E" w:rsidRPr="00AE68A8" w:rsidRDefault="00E77B5E" w:rsidP="00AE68A8">
            <w:pPr>
              <w:pStyle w:val="NoSpacing"/>
            </w:pPr>
          </w:p>
        </w:tc>
        <w:tc>
          <w:tcPr>
            <w:tcW w:w="424" w:type="dxa"/>
            <w:vMerge/>
          </w:tcPr>
          <w:p w14:paraId="3C086D47" w14:textId="77777777" w:rsidR="00E77B5E" w:rsidRPr="00AE68A8" w:rsidRDefault="00E77B5E" w:rsidP="00AE68A8"/>
        </w:tc>
        <w:tc>
          <w:tcPr>
            <w:tcW w:w="6611" w:type="dxa"/>
            <w:gridSpan w:val="2"/>
            <w:vMerge/>
          </w:tcPr>
          <w:p w14:paraId="2A551B6E" w14:textId="77777777" w:rsidR="00E77B5E" w:rsidRPr="00AE68A8" w:rsidRDefault="00E77B5E" w:rsidP="00AE68A8"/>
        </w:tc>
      </w:tr>
      <w:tr w:rsidR="00E77B5E" w:rsidRPr="00AE68A8" w14:paraId="5A433E35" w14:textId="77777777" w:rsidTr="00DB3FCA">
        <w:trPr>
          <w:trHeight w:val="624"/>
        </w:trPr>
        <w:tc>
          <w:tcPr>
            <w:tcW w:w="720" w:type="dxa"/>
          </w:tcPr>
          <w:p w14:paraId="02D16513" w14:textId="69A697C4" w:rsidR="00E77B5E" w:rsidRPr="00AE68A8" w:rsidRDefault="00E77B5E" w:rsidP="00CC1E8B">
            <w:pPr>
              <w:pStyle w:val="Contact"/>
              <w:rPr>
                <w:noProof/>
              </w:rPr>
            </w:pPr>
          </w:p>
        </w:tc>
        <w:tc>
          <w:tcPr>
            <w:tcW w:w="631" w:type="dxa"/>
            <w:tcMar>
              <w:left w:w="0" w:type="dxa"/>
              <w:right w:w="0" w:type="dxa"/>
            </w:tcMar>
            <w:vAlign w:val="center"/>
          </w:tcPr>
          <w:p w14:paraId="361F49BE" w14:textId="0A0B7009" w:rsidR="00E77B5E" w:rsidRPr="00AE68A8" w:rsidRDefault="00E77B5E" w:rsidP="00CC1E8B">
            <w:pPr>
              <w:pStyle w:val="Contact"/>
            </w:pPr>
          </w:p>
        </w:tc>
        <w:tc>
          <w:tcPr>
            <w:tcW w:w="2313" w:type="dxa"/>
            <w:vAlign w:val="center"/>
          </w:tcPr>
          <w:p w14:paraId="695CCE92" w14:textId="4954F873" w:rsidR="00E77B5E" w:rsidRPr="00AE68A8" w:rsidRDefault="00E77B5E" w:rsidP="00AE68A8">
            <w:pPr>
              <w:pStyle w:val="Information"/>
            </w:pPr>
          </w:p>
        </w:tc>
        <w:tc>
          <w:tcPr>
            <w:tcW w:w="424" w:type="dxa"/>
            <w:vMerge/>
          </w:tcPr>
          <w:p w14:paraId="286DB200" w14:textId="77777777" w:rsidR="00E77B5E" w:rsidRPr="00AE68A8" w:rsidRDefault="00E77B5E" w:rsidP="00AE68A8"/>
        </w:tc>
        <w:tc>
          <w:tcPr>
            <w:tcW w:w="6611" w:type="dxa"/>
            <w:gridSpan w:val="2"/>
            <w:vMerge/>
          </w:tcPr>
          <w:p w14:paraId="13526040" w14:textId="77777777" w:rsidR="00E77B5E" w:rsidRPr="00AE68A8" w:rsidRDefault="00E77B5E" w:rsidP="00AE68A8"/>
        </w:tc>
      </w:tr>
      <w:tr w:rsidR="00E77B5E" w:rsidRPr="00AE68A8" w14:paraId="0D330EE1" w14:textId="77777777" w:rsidTr="00DB3FCA">
        <w:trPr>
          <w:trHeight w:val="183"/>
        </w:trPr>
        <w:tc>
          <w:tcPr>
            <w:tcW w:w="720" w:type="dxa"/>
          </w:tcPr>
          <w:p w14:paraId="60B6519E" w14:textId="77777777" w:rsidR="00E77B5E" w:rsidRPr="00AE68A8" w:rsidRDefault="00E77B5E" w:rsidP="00AE68A8">
            <w:pPr>
              <w:pStyle w:val="NoSpacing"/>
            </w:pPr>
          </w:p>
        </w:tc>
        <w:tc>
          <w:tcPr>
            <w:tcW w:w="2944" w:type="dxa"/>
            <w:gridSpan w:val="2"/>
            <w:vAlign w:val="center"/>
          </w:tcPr>
          <w:p w14:paraId="4D65F67C" w14:textId="5657A978" w:rsidR="00E77B5E" w:rsidRPr="00AE68A8" w:rsidRDefault="00E77B5E" w:rsidP="00AE68A8">
            <w:pPr>
              <w:pStyle w:val="NoSpacing"/>
            </w:pPr>
          </w:p>
        </w:tc>
        <w:tc>
          <w:tcPr>
            <w:tcW w:w="424" w:type="dxa"/>
            <w:vMerge/>
          </w:tcPr>
          <w:p w14:paraId="5BADD5F3" w14:textId="77777777" w:rsidR="00E77B5E" w:rsidRPr="00AE68A8" w:rsidRDefault="00E77B5E" w:rsidP="00AE68A8"/>
        </w:tc>
        <w:tc>
          <w:tcPr>
            <w:tcW w:w="6611" w:type="dxa"/>
            <w:gridSpan w:val="2"/>
            <w:vMerge/>
          </w:tcPr>
          <w:p w14:paraId="36F5C27D" w14:textId="77777777" w:rsidR="00E77B5E" w:rsidRPr="00AE68A8" w:rsidRDefault="00E77B5E" w:rsidP="00AE68A8"/>
        </w:tc>
      </w:tr>
      <w:tr w:rsidR="00E77B5E" w:rsidRPr="00AE68A8" w14:paraId="77118476" w14:textId="77777777" w:rsidTr="00DB3FCA">
        <w:trPr>
          <w:trHeight w:val="633"/>
        </w:trPr>
        <w:tc>
          <w:tcPr>
            <w:tcW w:w="720" w:type="dxa"/>
          </w:tcPr>
          <w:p w14:paraId="7ACE7C91" w14:textId="77777777" w:rsidR="00E77B5E" w:rsidRPr="00AE68A8" w:rsidRDefault="00E77B5E" w:rsidP="00CC1E8B">
            <w:pPr>
              <w:pStyle w:val="Contact"/>
              <w:rPr>
                <w:noProof/>
              </w:rPr>
            </w:pPr>
          </w:p>
        </w:tc>
        <w:tc>
          <w:tcPr>
            <w:tcW w:w="631" w:type="dxa"/>
            <w:tcMar>
              <w:left w:w="0" w:type="dxa"/>
              <w:right w:w="0" w:type="dxa"/>
            </w:tcMar>
            <w:vAlign w:val="center"/>
          </w:tcPr>
          <w:p w14:paraId="5E8DB4AB" w14:textId="4F632D13" w:rsidR="00E77B5E" w:rsidRPr="00AE68A8" w:rsidRDefault="00E77B5E" w:rsidP="00CC1E8B">
            <w:pPr>
              <w:pStyle w:val="Contact"/>
            </w:pPr>
          </w:p>
        </w:tc>
        <w:tc>
          <w:tcPr>
            <w:tcW w:w="2313" w:type="dxa"/>
            <w:vAlign w:val="center"/>
          </w:tcPr>
          <w:p w14:paraId="7D58F6D5" w14:textId="0B8CF2F6" w:rsidR="00E77B5E" w:rsidRPr="00AE68A8" w:rsidRDefault="00E77B5E" w:rsidP="00AE68A8">
            <w:pPr>
              <w:pStyle w:val="Information"/>
            </w:pPr>
          </w:p>
        </w:tc>
        <w:tc>
          <w:tcPr>
            <w:tcW w:w="424" w:type="dxa"/>
            <w:vMerge/>
          </w:tcPr>
          <w:p w14:paraId="59024D1A" w14:textId="77777777" w:rsidR="00E77B5E" w:rsidRPr="00AE68A8" w:rsidRDefault="00E77B5E" w:rsidP="00AE68A8"/>
        </w:tc>
        <w:tc>
          <w:tcPr>
            <w:tcW w:w="6611" w:type="dxa"/>
            <w:gridSpan w:val="2"/>
            <w:vMerge/>
          </w:tcPr>
          <w:p w14:paraId="4854C4DF" w14:textId="77777777" w:rsidR="00E77B5E" w:rsidRPr="00AE68A8" w:rsidRDefault="00E77B5E" w:rsidP="00AE68A8"/>
        </w:tc>
      </w:tr>
      <w:tr w:rsidR="00E77B5E" w:rsidRPr="00AE68A8" w14:paraId="32F22B6B" w14:textId="77777777" w:rsidTr="00DB3FCA">
        <w:trPr>
          <w:trHeight w:val="174"/>
        </w:trPr>
        <w:tc>
          <w:tcPr>
            <w:tcW w:w="720" w:type="dxa"/>
          </w:tcPr>
          <w:p w14:paraId="7613A0D2" w14:textId="77777777" w:rsidR="00E77B5E" w:rsidRPr="00AE68A8" w:rsidRDefault="00E77B5E" w:rsidP="00AE68A8">
            <w:pPr>
              <w:pStyle w:val="NoSpacing"/>
            </w:pPr>
          </w:p>
        </w:tc>
        <w:tc>
          <w:tcPr>
            <w:tcW w:w="2944" w:type="dxa"/>
            <w:gridSpan w:val="2"/>
            <w:vAlign w:val="center"/>
          </w:tcPr>
          <w:p w14:paraId="6A0D7F2A" w14:textId="719B32F3" w:rsidR="00E77B5E" w:rsidRPr="00AE68A8" w:rsidRDefault="00E77B5E" w:rsidP="00AE68A8">
            <w:pPr>
              <w:pStyle w:val="NoSpacing"/>
            </w:pPr>
          </w:p>
        </w:tc>
        <w:tc>
          <w:tcPr>
            <w:tcW w:w="424" w:type="dxa"/>
            <w:vMerge/>
          </w:tcPr>
          <w:p w14:paraId="22D4573C" w14:textId="77777777" w:rsidR="00E77B5E" w:rsidRPr="00AE68A8" w:rsidRDefault="00E77B5E" w:rsidP="00AE68A8"/>
        </w:tc>
        <w:tc>
          <w:tcPr>
            <w:tcW w:w="6611" w:type="dxa"/>
            <w:gridSpan w:val="2"/>
            <w:vMerge/>
          </w:tcPr>
          <w:p w14:paraId="47235EA1" w14:textId="77777777" w:rsidR="00E77B5E" w:rsidRPr="00AE68A8" w:rsidRDefault="00E77B5E" w:rsidP="00AE68A8"/>
        </w:tc>
      </w:tr>
      <w:tr w:rsidR="00E77B5E" w:rsidRPr="00AE68A8" w14:paraId="4362672E" w14:textId="77777777" w:rsidTr="00DB3FCA">
        <w:trPr>
          <w:trHeight w:val="633"/>
        </w:trPr>
        <w:tc>
          <w:tcPr>
            <w:tcW w:w="720" w:type="dxa"/>
          </w:tcPr>
          <w:p w14:paraId="0F78750D" w14:textId="77777777" w:rsidR="00E77B5E" w:rsidRPr="00AE68A8" w:rsidRDefault="00E77B5E" w:rsidP="00CC1E8B">
            <w:pPr>
              <w:pStyle w:val="Contact"/>
              <w:rPr>
                <w:noProof/>
              </w:rPr>
            </w:pPr>
          </w:p>
        </w:tc>
        <w:tc>
          <w:tcPr>
            <w:tcW w:w="631" w:type="dxa"/>
            <w:tcMar>
              <w:left w:w="0" w:type="dxa"/>
              <w:right w:w="0" w:type="dxa"/>
            </w:tcMar>
            <w:vAlign w:val="center"/>
          </w:tcPr>
          <w:p w14:paraId="1B2F2AA6" w14:textId="4C4F975A" w:rsidR="00E77B5E" w:rsidRPr="00AE68A8" w:rsidRDefault="00E77B5E" w:rsidP="00CC1E8B">
            <w:pPr>
              <w:pStyle w:val="Contact"/>
            </w:pPr>
          </w:p>
        </w:tc>
        <w:tc>
          <w:tcPr>
            <w:tcW w:w="2313" w:type="dxa"/>
            <w:vAlign w:val="center"/>
          </w:tcPr>
          <w:p w14:paraId="7B83DB3F" w14:textId="78C7FCE0" w:rsidR="00E77B5E" w:rsidRPr="00AE68A8" w:rsidRDefault="00E77B5E" w:rsidP="00AE68A8">
            <w:pPr>
              <w:pStyle w:val="Information"/>
            </w:pPr>
          </w:p>
        </w:tc>
        <w:tc>
          <w:tcPr>
            <w:tcW w:w="424" w:type="dxa"/>
            <w:vMerge/>
          </w:tcPr>
          <w:p w14:paraId="0C7F01E4" w14:textId="77777777" w:rsidR="00E77B5E" w:rsidRPr="00AE68A8" w:rsidRDefault="00E77B5E" w:rsidP="00AE68A8"/>
        </w:tc>
        <w:tc>
          <w:tcPr>
            <w:tcW w:w="6611" w:type="dxa"/>
            <w:gridSpan w:val="2"/>
            <w:vMerge/>
          </w:tcPr>
          <w:p w14:paraId="7F7840FF" w14:textId="77777777" w:rsidR="00E77B5E" w:rsidRPr="00AE68A8" w:rsidRDefault="00E77B5E" w:rsidP="00AE68A8"/>
        </w:tc>
      </w:tr>
    </w:tbl>
    <w:p w14:paraId="207D29ED" w14:textId="0B7BB695" w:rsidR="00D01511" w:rsidRDefault="00D01511">
      <w:r>
        <w:br w:type="page"/>
      </w:r>
    </w:p>
    <w:p w14:paraId="241817BF" w14:textId="2AAC91EE" w:rsidR="00D01511" w:rsidRDefault="0037424E">
      <w:r>
        <w:rPr>
          <w:noProof/>
        </w:rPr>
        <w:lastRenderedPageBreak/>
        <mc:AlternateContent>
          <mc:Choice Requires="wps">
            <w:drawing>
              <wp:anchor distT="45720" distB="45720" distL="114300" distR="114300" simplePos="0" relativeHeight="251707392" behindDoc="0" locked="0" layoutInCell="1" allowOverlap="1" wp14:anchorId="42C8C247" wp14:editId="2BFA9492">
                <wp:simplePos x="0" y="0"/>
                <wp:positionH relativeFrom="column">
                  <wp:posOffset>2012950</wp:posOffset>
                </wp:positionH>
                <wp:positionV relativeFrom="paragraph">
                  <wp:posOffset>3009900</wp:posOffset>
                </wp:positionV>
                <wp:extent cx="4503420" cy="4762500"/>
                <wp:effectExtent l="0" t="0" r="0" b="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4762500"/>
                        </a:xfrm>
                        <a:prstGeom prst="rect">
                          <a:avLst/>
                        </a:prstGeom>
                        <a:noFill/>
                        <a:ln w="9525">
                          <a:noFill/>
                          <a:miter lim="800000"/>
                          <a:headEnd/>
                          <a:tailEnd/>
                        </a:ln>
                      </wps:spPr>
                      <wps:txbx>
                        <w:txbxContent>
                          <w:p w14:paraId="5474BB31" w14:textId="6D62FAEB" w:rsidR="00A55788" w:rsidRPr="00AE68A8" w:rsidRDefault="00A55788" w:rsidP="00A55788">
                            <w:pPr>
                              <w:pStyle w:val="Heading1"/>
                            </w:pPr>
                            <w:r>
                              <w:t>About</w:t>
                            </w:r>
                          </w:p>
                          <w:p w14:paraId="4F69A2CE" w14:textId="68080358" w:rsidR="00984B76" w:rsidRDefault="00984B76" w:rsidP="00984B76">
                            <w:r>
                              <w:t xml:space="preserve">Google Chrome is a cross-platform web browser developed by Google. It was first released in 2008 for Microsoft Windows, built with free software components from Apple </w:t>
                            </w:r>
                            <w:r w:rsidR="0037424E">
                              <w:t>Web Kit</w:t>
                            </w:r>
                            <w:r>
                              <w:t xml:space="preserve"> and Mozilla Firefox.[12] It was later ported to Linux, macOS, iOS, and Android, where it is the default browser.[13] The browser is also the main component of Chrome OS, where it serves as the platform for web applications.</w:t>
                            </w:r>
                          </w:p>
                          <w:p w14:paraId="2297AB2E" w14:textId="77777777" w:rsidR="00984B76" w:rsidRDefault="00984B76" w:rsidP="00984B76"/>
                          <w:p w14:paraId="2F8EBE3B" w14:textId="53053B80" w:rsidR="00984B76" w:rsidRDefault="00984B76" w:rsidP="00984B76">
                            <w:r>
                              <w:t>Most of Chrome's source code comes from Google's free and open-source software project Chromium, but Chrome is licensed as proprietary freeware.WebKit was the original rendering engine, but Google eventually forked it to create the Blink engine;[14] all Chrome variants except iOS now use Blink.[15]</w:t>
                            </w:r>
                          </w:p>
                          <w:p w14:paraId="1224B1F5" w14:textId="77777777" w:rsidR="00984B76" w:rsidRDefault="00984B76" w:rsidP="00984B76"/>
                          <w:p w14:paraId="48AC7537" w14:textId="14948B22" w:rsidR="00252952" w:rsidRDefault="00984B76" w:rsidP="00984B76">
                            <w:r>
                              <w:t xml:space="preserve">As of October 2021, </w:t>
                            </w:r>
                            <w:r w:rsidR="0037424E">
                              <w:t>Stat Counter</w:t>
                            </w:r>
                            <w:r>
                              <w:t xml:space="preserve"> estimates that Chrome has a 68% worldwide browser market share (after peaking at 72.38% in November 2018) on personal computers (PC),[16] is most used on tablets (having surpassed Safari), and is also dominant on smartphones,[17][18] and at 65% across all platforms combined.[19] Because of this success, Google has expanded the "Chrome" brand name to other products: Chrome OS, Chromecast, Chromebook, Chromebit, Chromebox, and Chromebase.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C8C247" id="_x0000_t202" coordsize="21600,21600" o:spt="202" path="m,l,21600r21600,l21600,xe">
                <v:stroke joinstyle="miter"/>
                <v:path gradientshapeok="t" o:connecttype="rect"/>
              </v:shapetype>
              <v:shape id="_x0000_s1030" type="#_x0000_t202" style="position:absolute;margin-left:158.5pt;margin-top:237pt;width:354.6pt;height:3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" filled="f" stroked="f">
                <v:textbox>
                  <w:txbxContent>
                    <w:p w14:paraId="5474BB31" w14:textId="6D62FAEB" w:rsidR="00A55788" w:rsidRPr="00AE68A8" w:rsidRDefault="00A55788" w:rsidP="00A55788">
                      <w:pPr>
                        <w:pStyle w:val="Heading1"/>
                      </w:pPr>
                      <w:r>
                        <w:t>About</w:t>
                      </w:r>
                    </w:p>
                    <w:p w14:paraId="4F69A2CE" w14:textId="68080358" w:rsidR="00984B76" w:rsidRDefault="00984B76" w:rsidP="00984B76">
                      <w:r>
                        <w:t xml:space="preserve">Google Chrome is a cross-platform web browser developed by Google. It was first released in 2008 for Microsoft Windows, built with free software components from Apple </w:t>
                      </w:r>
                      <w:r w:rsidR="0037424E">
                        <w:t>Web Kit</w:t>
                      </w:r>
                      <w:r>
                        <w:t xml:space="preserve"> and Mozilla Firefox.[12] It was later ported to Linux, macOS, iOS, and Android, where it is the default browser.[13] The browser is also the main component of Chrome OS, where it serves as the platform for web applications.</w:t>
                      </w:r>
                    </w:p>
                    <w:p w14:paraId="2297AB2E" w14:textId="77777777" w:rsidR="00984B76" w:rsidRDefault="00984B76" w:rsidP="00984B76"/>
                    <w:p w14:paraId="2F8EBE3B" w14:textId="53053B80" w:rsidR="00984B76" w:rsidRDefault="00984B76" w:rsidP="00984B76">
                      <w:r>
                        <w:t xml:space="preserve">Most of Chrome's source code comes from Google's free and open-source software project Chromium, but Chrome is licensed as proprietary </w:t>
                      </w:r>
                      <w:proofErr w:type="spellStart"/>
                      <w:proofErr w:type="gramStart"/>
                      <w:r>
                        <w:t>freeware.WebKit</w:t>
                      </w:r>
                      <w:proofErr w:type="spellEnd"/>
                      <w:proofErr w:type="gramEnd"/>
                      <w:r>
                        <w:t xml:space="preserve"> was the original rendering engine, but Google eventually forked it to create the Blink engine;[14] all Chrome variants except iOS now use Blink.[15]</w:t>
                      </w:r>
                    </w:p>
                    <w:p w14:paraId="1224B1F5" w14:textId="77777777" w:rsidR="00984B76" w:rsidRDefault="00984B76" w:rsidP="00984B76"/>
                    <w:p w14:paraId="48AC7537" w14:textId="14948B22" w:rsidR="00252952" w:rsidRDefault="00984B76" w:rsidP="00984B76">
                      <w:r>
                        <w:t xml:space="preserve">As of October 2021, </w:t>
                      </w:r>
                      <w:r w:rsidR="0037424E">
                        <w:t>Stat Counter</w:t>
                      </w:r>
                      <w:r>
                        <w:t xml:space="preserve"> estimates that Chrome has a 68% worldwide browser market share (after peaking at 72.38% in November 2018) on personal computers (PC),[16] is most used on tablets (having surpassed Safari), and is also dominant on smartphones,[17][18] and at 65% across all platforms combined.[19] Because of this success, Google has expanded the "Chrome" brand name to other products: Chrome OS, Chromecast, Chromebook, Chromebit, Chromebox, and Chromebase.</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060FA4D2" wp14:editId="6A8BED0E">
                <wp:simplePos x="0" y="0"/>
                <wp:positionH relativeFrom="margin">
                  <wp:posOffset>2012950</wp:posOffset>
                </wp:positionH>
                <wp:positionV relativeFrom="paragraph">
                  <wp:posOffset>0</wp:posOffset>
                </wp:positionV>
                <wp:extent cx="3970020" cy="8915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891540"/>
                        </a:xfrm>
                        <a:prstGeom prst="rect">
                          <a:avLst/>
                        </a:prstGeom>
                        <a:noFill/>
                        <a:ln w="9525">
                          <a:noFill/>
                          <a:miter lim="800000"/>
                          <a:headEnd/>
                          <a:tailEnd/>
                        </a:ln>
                      </wps:spPr>
                      <wps:txbx>
                        <w:txbxContent>
                          <w:p w14:paraId="6AD4FB9B" w14:textId="77777777" w:rsidR="00590785" w:rsidRDefault="00590785">
                            <w:pPr>
                              <w:rPr>
                                <w:rFonts w:ascii="Georgia" w:hAnsi="Georgia"/>
                                <w:color w:val="003963" w:themeColor="accent2" w:themeShade="80"/>
                                <w:sz w:val="44"/>
                                <w:szCs w:val="44"/>
                                <w:shd w:val="clear" w:color="auto" w:fill="FFFFFF"/>
                              </w:rPr>
                            </w:pPr>
                          </w:p>
                          <w:p w14:paraId="48932F99" w14:textId="3F397851" w:rsidR="00D01511" w:rsidRDefault="00590785">
                            <w:r>
                              <w:rPr>
                                <w:rFonts w:ascii="Georgia" w:hAnsi="Georgia"/>
                                <w:color w:val="003963" w:themeColor="accent2" w:themeShade="80"/>
                                <w:sz w:val="44"/>
                                <w:szCs w:val="44"/>
                                <w:shd w:val="clear" w:color="auto" w:fill="FFFFFF"/>
                              </w:rPr>
                              <w:t>GOOGLR CHROME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FA4D2" id="_x0000_s1031" type="#_x0000_t202" style="position:absolute;margin-left:158.5pt;margin-top:0;width:312.6pt;height:70.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" filled="f" stroked="f">
                <v:textbox>
                  <w:txbxContent>
                    <w:p w14:paraId="6AD4FB9B" w14:textId="77777777" w:rsidR="00590785" w:rsidRDefault="00590785">
                      <w:pPr>
                        <w:rPr>
                          <w:rFonts w:ascii="Georgia" w:hAnsi="Georgia"/>
                          <w:color w:val="003963" w:themeColor="accent2" w:themeShade="80"/>
                          <w:sz w:val="44"/>
                          <w:szCs w:val="44"/>
                          <w:shd w:val="clear" w:color="auto" w:fill="FFFFFF"/>
                        </w:rPr>
                      </w:pPr>
                    </w:p>
                    <w:p w14:paraId="48932F99" w14:textId="3F397851" w:rsidR="00D01511" w:rsidRDefault="00590785">
                      <w:r>
                        <w:rPr>
                          <w:rFonts w:ascii="Georgia" w:hAnsi="Georgia"/>
                          <w:color w:val="003963" w:themeColor="accent2" w:themeShade="80"/>
                          <w:sz w:val="44"/>
                          <w:szCs w:val="44"/>
                          <w:shd w:val="clear" w:color="auto" w:fill="FFFFFF"/>
                        </w:rPr>
                        <w:t>GOOGLR CHROME</w:t>
                      </w:r>
                    </w:p>
                  </w:txbxContent>
                </v:textbox>
                <w10:wrap type="square" anchorx="margin"/>
              </v:shape>
            </w:pict>
          </mc:Fallback>
        </mc:AlternateContent>
      </w:r>
      <w:r w:rsidR="00164AD7">
        <w:rPr>
          <w:noProof/>
        </w:rPr>
        <w:drawing>
          <wp:anchor distT="0" distB="0" distL="114300" distR="114300" simplePos="0" relativeHeight="251665408" behindDoc="0" locked="0" layoutInCell="1" allowOverlap="1" wp14:anchorId="05887FF0" wp14:editId="09C3C94A">
            <wp:simplePos x="0" y="0"/>
            <wp:positionH relativeFrom="margin">
              <wp:posOffset>-153670</wp:posOffset>
            </wp:positionH>
            <wp:positionV relativeFrom="paragraph">
              <wp:posOffset>274320</wp:posOffset>
            </wp:positionV>
            <wp:extent cx="1211580" cy="1211580"/>
            <wp:effectExtent l="0" t="0" r="7620" b="762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0">
                      <a:extLst>
                        <a:ext uri="{96DAC541-7B7A-43D3-8B79-37D633B846F1}">
                          <asvg:svgBlip xmlns:asvg="http://schemas.microsoft.com/office/drawing/2016/SVG/main" r:embed="rId21"/>
                        </a:ext>
                      </a:extLst>
                    </a:blip>
                    <a:stretch>
                      <a:fillRect/>
                    </a:stretch>
                  </pic:blipFill>
                  <pic:spPr>
                    <a:xfrm>
                      <a:off x="0" y="0"/>
                      <a:ext cx="1211580" cy="1211580"/>
                    </a:xfrm>
                    <a:prstGeom prst="rect">
                      <a:avLst/>
                    </a:prstGeom>
                  </pic:spPr>
                </pic:pic>
              </a:graphicData>
            </a:graphic>
            <wp14:sizeRelH relativeFrom="margin">
              <wp14:pctWidth>0</wp14:pctWidth>
            </wp14:sizeRelH>
            <wp14:sizeRelV relativeFrom="margin">
              <wp14:pctHeight>0</wp14:pctHeight>
            </wp14:sizeRelV>
          </wp:anchor>
        </w:drawing>
      </w:r>
      <w:r w:rsidR="00542C17">
        <w:rPr>
          <w:noProof/>
        </w:rPr>
        <w:drawing>
          <wp:anchor distT="0" distB="0" distL="114300" distR="114300" simplePos="0" relativeHeight="251708416" behindDoc="0" locked="0" layoutInCell="1" allowOverlap="1" wp14:anchorId="4F2217B0" wp14:editId="55CB118F">
            <wp:simplePos x="0" y="0"/>
            <wp:positionH relativeFrom="column">
              <wp:posOffset>-492760</wp:posOffset>
            </wp:positionH>
            <wp:positionV relativeFrom="paragraph">
              <wp:posOffset>3444240</wp:posOffset>
            </wp:positionV>
            <wp:extent cx="341630" cy="347345"/>
            <wp:effectExtent l="0" t="0" r="127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 cy="347345"/>
                    </a:xfrm>
                    <a:prstGeom prst="rect">
                      <a:avLst/>
                    </a:prstGeom>
                    <a:noFill/>
                  </pic:spPr>
                </pic:pic>
              </a:graphicData>
            </a:graphic>
          </wp:anchor>
        </w:drawing>
      </w:r>
      <w:r w:rsidR="00542C17">
        <w:rPr>
          <w:noProof/>
        </w:rPr>
        <mc:AlternateContent>
          <mc:Choice Requires="wps">
            <w:drawing>
              <wp:anchor distT="45720" distB="45720" distL="114300" distR="114300" simplePos="0" relativeHeight="251723776" behindDoc="0" locked="0" layoutInCell="1" allowOverlap="1" wp14:anchorId="7C5E04FD" wp14:editId="018DFAC7">
                <wp:simplePos x="0" y="0"/>
                <wp:positionH relativeFrom="column">
                  <wp:posOffset>-21590</wp:posOffset>
                </wp:positionH>
                <wp:positionV relativeFrom="paragraph">
                  <wp:posOffset>3383280</wp:posOffset>
                </wp:positionV>
                <wp:extent cx="1592580" cy="464820"/>
                <wp:effectExtent l="0" t="0" r="7620" b="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464820"/>
                        </a:xfrm>
                        <a:prstGeom prst="rect">
                          <a:avLst/>
                        </a:prstGeom>
                        <a:solidFill>
                          <a:srgbClr val="FFFFFF"/>
                        </a:solidFill>
                        <a:ln w="9525">
                          <a:noFill/>
                          <a:miter lim="800000"/>
                          <a:headEnd/>
                          <a:tailEnd/>
                        </a:ln>
                      </wps:spPr>
                      <wps:txbx>
                        <w:txbxContent>
                          <w:p w14:paraId="60F5947F" w14:textId="388E947E" w:rsidR="00542C17" w:rsidRDefault="00542C17">
                            <w:r w:rsidRPr="00542C17">
                              <w:t>https://www.google.com/chrome/?brand=FHFK&amp;gclid=Cj0KCQiAzMGNBhCyARIsANpUkzORUVsVbtPwCY6RUm2nL2QZa3YWO-_7co2ieo7Q3hvm7QGTxXkmpFYaAjP3EALw_wcB&amp;gclsrc=aw.ds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E04FD" id="_x0000_s1032" type="#_x0000_t202" style="position:absolute;margin-left:-1.7pt;margin-top:266.4pt;width:125.4pt;height:36.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" stroked="f">
                <v:textbox>
                  <w:txbxContent>
                    <w:p w14:paraId="60F5947F" w14:textId="388E947E" w:rsidR="00542C17" w:rsidRDefault="00542C17">
                      <w:r w:rsidRPr="00542C17">
                        <w:t>https://www.google.com/chrome/?brand=FHFK&amp;gclid=Cj0KCQiAzMGNBhCyARIsANpUkzORUVsVbtPwCY6RUm2nL2QZa3YWO-_7co2ieo7Q3hvm7QGTxXkmpFYaAjP3EALw_wcB&amp;gclsrc=aw.ds</w:t>
                      </w:r>
                    </w:p>
                  </w:txbxContent>
                </v:textbox>
                <w10:wrap type="square"/>
              </v:shape>
            </w:pict>
          </mc:Fallback>
        </mc:AlternateContent>
      </w:r>
      <w:r w:rsidR="00B42D6D">
        <w:rPr>
          <w:noProof/>
        </w:rPr>
        <mc:AlternateContent>
          <mc:Choice Requires="wps">
            <w:drawing>
              <wp:anchor distT="45720" distB="45720" distL="114300" distR="114300" simplePos="0" relativeHeight="251713536" behindDoc="0" locked="0" layoutInCell="1" allowOverlap="1" wp14:anchorId="65B6CF65" wp14:editId="09A35102">
                <wp:simplePos x="0" y="0"/>
                <wp:positionH relativeFrom="column">
                  <wp:posOffset>-547370</wp:posOffset>
                </wp:positionH>
                <wp:positionV relativeFrom="paragraph">
                  <wp:posOffset>4000500</wp:posOffset>
                </wp:positionV>
                <wp:extent cx="2057400" cy="3855720"/>
                <wp:effectExtent l="0" t="0" r="0" b="0"/>
                <wp:wrapSquare wrapText="bothSides"/>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855720"/>
                        </a:xfrm>
                        <a:prstGeom prst="rect">
                          <a:avLst/>
                        </a:prstGeom>
                        <a:solidFill>
                          <a:srgbClr val="FFFFFF"/>
                        </a:solidFill>
                        <a:ln w="9525">
                          <a:noFill/>
                          <a:miter lim="800000"/>
                          <a:headEnd/>
                          <a:tailEnd/>
                        </a:ln>
                      </wps:spPr>
                      <wps:txbx>
                        <w:txbxContent>
                          <w:p w14:paraId="10E145FB" w14:textId="2E180AA2"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22114A6" w14:textId="2F706C32" w:rsidR="00B42D6D" w:rsidRDefault="00B42D6D" w:rsidP="00B42D6D">
                            <w:r>
                              <w:t xml:space="preserve">Features of the desktop edition include tabbed browsing, full-screen mode, spell checking, incremental search, smart bookmarks, bookmarking and downloading through drag and drop,[54][55] a download manager, user profile management,[56] private browsing, bookmark tags, bookmark exporting,[57] offline mode,[58] a screenshot tool, web development tools, a "page info" feature which shows a list of page metadata and multimedia items,[59] a sophisticated configuration menu at </w:t>
                            </w:r>
                            <w:r w:rsidR="004C6E2D">
                              <w:t>autoconfigure</w:t>
                            </w:r>
                            <w:r>
                              <w:t xml:space="preserve"> for power users, and more location-aware browsing (also known as "geolocation") based on a Google service,[60] and an integrated search system, which uses Google by default in most markets.[61] Additionally, Firefox provides an environment for web developers in which they can use built-in tools, such as the Error Console or the DOM Inspector, and extensions, such as Firebug and more recently there has been an integration feature with Pocket. Firefox Hello was an implementation of WebRTC, added in October 2014, which allows users of Firefox and other compatible systems to have a video call, with the extra feature of screen and file sharing by sending a link to each other. Firefox Hello was scheduled to be removed in September 2016.[62]</w:t>
                            </w:r>
                          </w:p>
                          <w:p w14:paraId="2A221779" w14:textId="77777777" w:rsidR="00B42D6D" w:rsidRDefault="00B42D6D" w:rsidP="00B42D6D"/>
                          <w:p w14:paraId="3AC1D051" w14:textId="78EB3766" w:rsidR="00B42D6D" w:rsidRDefault="00B42D6D" w:rsidP="00B42D6D">
                            <w:r>
                              <w:t>Former features include the ability to block images from individual domains (until version 72),[63] a 3D page inspector (versions 11 to 46), tab grouping (until version 44), and the ability to add customized extra toolbars (until version 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6CF65" id="_x0000_s1033" type="#_x0000_t202" style="position:absolute;margin-left:-43.1pt;margin-top:315pt;width:162pt;height:303.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ydEQIAAP4DAAAOAAAAZHJzL2Uyb0RvYy54bWysk92O2yAQhe8r9R0Q942dNGmyVpzVNttU&#10;lbY/0rYPgDGOUTFDBxI7ffoOOJuNtndVfYHAA4eZbw7r26Ez7KjQa7Aln05yzpSVUGu7L/mP77s3&#10;K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" stroked="f">
                <v:textbox>
                  <w:txbxContent>
                    <w:p w14:paraId="10E145FB" w14:textId="2E180AA2"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22114A6" w14:textId="2F706C32" w:rsidR="00B42D6D" w:rsidRDefault="00B42D6D" w:rsidP="00B42D6D">
                      <w:r>
                        <w:t xml:space="preserve">Features of the desktop edition include tabbed browsing, full-screen mode, spell checking, incremental search, smart bookmarks, bookmarking and downloading through drag and drop,[54][55] a download manager, user profile management,[56] private browsing, bookmark tags, bookmark exporting,[57] offline mode,[58] a screenshot tool, web development tools, a "page info" feature which shows a list of page metadata and multimedia items,[59] a sophisticated configuration menu at </w:t>
                      </w:r>
                      <w:r w:rsidR="004C6E2D">
                        <w:t>autoconfigure</w:t>
                      </w:r>
                      <w:r>
                        <w:t xml:space="preserve"> for power users, and more location-aware browsing (also known as "geolocation") based on a Google service,[60] and an integrated search system, which uses Google by default in most markets.[61] Additionally, Firefox provides an environment for web developers in which they can use built-in tools, such as the Error Console or the DOM Inspector, and extensions, such as Firebug and more recently there has been an integration feature with Pocket. Firefox Hello was an implementation of WebRTC, added in October 2014, which allows users of Firefox and other compatible systems to have a video call, with the extra feature of screen and file sharing by sending a link to each other. Firefox Hello was scheduled to be removed in September 2016.[62]</w:t>
                      </w:r>
                    </w:p>
                    <w:p w14:paraId="2A221779" w14:textId="77777777" w:rsidR="00B42D6D" w:rsidRDefault="00B42D6D" w:rsidP="00B42D6D"/>
                    <w:p w14:paraId="3AC1D051" w14:textId="78EB3766" w:rsidR="00B42D6D" w:rsidRDefault="00B42D6D" w:rsidP="00B42D6D">
                      <w:r>
                        <w:t>Former features include the ability to block images from individual domains (until version 72),[63] a 3D page inspector (versions 11 to 46), tab grouping (until version 44), and the ability to add customized extra toolbars (until version 28)</w:t>
                      </w:r>
                    </w:p>
                  </w:txbxContent>
                </v:textbox>
                <w10:wrap type="square"/>
              </v:shape>
            </w:pict>
          </mc:Fallback>
        </mc:AlternateContent>
      </w:r>
      <w:r w:rsidR="00DF2F3B">
        <w:rPr>
          <w:noProof/>
        </w:rPr>
        <mc:AlternateContent>
          <mc:Choice Requires="wps">
            <w:drawing>
              <wp:anchor distT="91440" distB="91440" distL="114300" distR="114300" simplePos="0" relativeHeight="251667456" behindDoc="0" locked="0" layoutInCell="1" allowOverlap="1" wp14:anchorId="48484A4F" wp14:editId="73B4E4EE">
                <wp:simplePos x="0" y="0"/>
                <wp:positionH relativeFrom="margin">
                  <wp:posOffset>1906270</wp:posOffset>
                </wp:positionH>
                <wp:positionV relativeFrom="paragraph">
                  <wp:posOffset>419100</wp:posOffset>
                </wp:positionV>
                <wp:extent cx="4853940" cy="246888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2468880"/>
                        </a:xfrm>
                        <a:prstGeom prst="rect">
                          <a:avLst/>
                        </a:prstGeom>
                        <a:noFill/>
                        <a:ln w="9525">
                          <a:noFill/>
                          <a:miter lim="800000"/>
                          <a:headEnd/>
                          <a:tailEnd/>
                        </a:ln>
                      </wps:spPr>
                      <wps:txbx>
                        <w:txbxContent>
                          <w:p w14:paraId="74484D60" w14:textId="186E3825" w:rsidR="00590785" w:rsidRPr="00590785" w:rsidRDefault="00590785" w:rsidP="00590785">
                            <w:pPr>
                              <w:rPr>
                                <w:rFonts w:ascii="Times New Roman" w:hAnsi="Times New Roman"/>
                                <w:color w:val="202124"/>
                                <w:sz w:val="48"/>
                                <w:szCs w:val="48"/>
                                <w:lang w:val="en-IN" w:eastAsia="en-IN" w:bidi="hi-IN"/>
                              </w:rPr>
                            </w:pPr>
                          </w:p>
                          <w:p w14:paraId="18432C08" w14:textId="77777777" w:rsidR="00BC0A58" w:rsidRDefault="00CF1752" w:rsidP="00590785">
                            <w:pPr>
                              <w:pBdr>
                                <w:top w:val="single" w:sz="24" w:space="8" w:color="2C567A" w:themeColor="accent1"/>
                                <w:bottom w:val="single" w:sz="24" w:space="8" w:color="2C567A" w:themeColor="accent1"/>
                              </w:pBdr>
                              <w:spacing w:after="0"/>
                              <w:rPr>
                                <w:rFonts w:ascii="Broadway" w:hAnsi="Broadway" w:cs="Arial"/>
                                <w:color w:val="202124"/>
                                <w:sz w:val="72"/>
                                <w:szCs w:val="72"/>
                                <w:lang w:val="en-IN" w:eastAsia="en-IN" w:bidi="hi-IN"/>
                              </w:rPr>
                            </w:pPr>
                            <w:hyperlink r:id="rId23" w:anchor="imgrc=Dhnzkpxb30S_lM" w:history="1">
                              <w:r w:rsidR="00590785" w:rsidRPr="00DF2F3B">
                                <w:rPr>
                                  <w:rFonts w:ascii="Bradley Hand ITC" w:hAnsi="Bradley Hand ITC" w:cs="Arial"/>
                                  <w:color w:val="1A0DAB"/>
                                  <w:sz w:val="52"/>
                                  <w:szCs w:val="52"/>
                                  <w:lang w:val="en-IN" w:eastAsia="en-IN" w:bidi="hi-IN"/>
                                </w:rPr>
                                <w:br/>
                              </w:r>
                            </w:hyperlink>
                            <w:bookmarkStart w:id="2" w:name="_Hlk89948597"/>
                            <w:r w:rsidR="00DF2F3B" w:rsidRPr="00DF2F3B">
                              <w:rPr>
                                <w:rFonts w:ascii="Bradley Hand ITC" w:hAnsi="Bradley Hand ITC" w:cs="Arial"/>
                                <w:color w:val="202124"/>
                                <w:sz w:val="52"/>
                                <w:szCs w:val="52"/>
                                <w:lang w:val="en-IN" w:eastAsia="en-IN" w:bidi="hi-IN"/>
                              </w:rPr>
                              <w:t xml:space="preserve">Initial release </w:t>
                            </w:r>
                            <w:r w:rsidR="0037424E" w:rsidRPr="00DF2F3B">
                              <w:rPr>
                                <w:rFonts w:ascii="Bradley Hand ITC" w:hAnsi="Bradley Hand ITC" w:cs="Arial"/>
                                <w:color w:val="202124"/>
                                <w:sz w:val="52"/>
                                <w:szCs w:val="52"/>
                                <w:lang w:val="en-IN" w:eastAsia="en-IN" w:bidi="hi-IN"/>
                              </w:rPr>
                              <w:t>date: -</w:t>
                            </w:r>
                            <w:r w:rsidR="00DF2F3B" w:rsidRPr="00DF2F3B">
                              <w:rPr>
                                <w:rFonts w:ascii="Arial" w:hAnsi="Arial" w:cs="Arial"/>
                                <w:color w:val="202124"/>
                                <w:sz w:val="21"/>
                                <w:szCs w:val="21"/>
                                <w:lang w:val="en-IN" w:eastAsia="en-IN" w:bidi="hi-IN"/>
                              </w:rPr>
                              <w:t xml:space="preserve">                   </w:t>
                            </w:r>
                            <w:bookmarkEnd w:id="2"/>
                          </w:p>
                          <w:p w14:paraId="501137F6" w14:textId="70F8EA58" w:rsidR="00D01511" w:rsidRDefault="00BC0A58" w:rsidP="00590785">
                            <w:pPr>
                              <w:pBdr>
                                <w:top w:val="single" w:sz="24" w:space="8" w:color="2C567A" w:themeColor="accent1"/>
                                <w:bottom w:val="single" w:sz="24" w:space="8" w:color="2C567A" w:themeColor="accent1"/>
                              </w:pBdr>
                              <w:spacing w:after="0"/>
                              <w:rPr>
                                <w:i/>
                                <w:iCs/>
                                <w:color w:val="2C567A" w:themeColor="accent1"/>
                                <w:sz w:val="24"/>
                              </w:rPr>
                            </w:pPr>
                            <w:r w:rsidRPr="00BC0A58">
                              <w:t xml:space="preserve"> </w:t>
                            </w:r>
                            <w:r w:rsidRPr="00BC0A58">
                              <w:rPr>
                                <w:rFonts w:ascii="Broadway" w:hAnsi="Broadway" w:cs="Arial"/>
                                <w:color w:val="202124"/>
                                <w:sz w:val="72"/>
                                <w:szCs w:val="72"/>
                                <w:lang w:val="en-IN" w:eastAsia="en-IN" w:bidi="hi-IN"/>
                              </w:rPr>
                              <w:t>2 September 2008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4A4F" id="_x0000_s1034" type="#_x0000_t202" style="position:absolute;margin-left:150.1pt;margin-top:33pt;width:382.2pt;height:194.4pt;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" filled="f" stroked="f">
                <v:textbox>
                  <w:txbxContent>
                    <w:p w14:paraId="74484D60" w14:textId="186E3825" w:rsidR="00590785" w:rsidRPr="00590785" w:rsidRDefault="00590785" w:rsidP="00590785">
                      <w:pPr>
                        <w:rPr>
                          <w:rFonts w:ascii="Times New Roman" w:hAnsi="Times New Roman"/>
                          <w:color w:val="202124"/>
                          <w:sz w:val="48"/>
                          <w:szCs w:val="48"/>
                          <w:lang w:val="en-IN" w:eastAsia="en-IN" w:bidi="hi-IN"/>
                        </w:rPr>
                      </w:pPr>
                    </w:p>
                    <w:p w14:paraId="18432C08" w14:textId="77777777" w:rsidR="00BC0A58" w:rsidRDefault="00CF1752" w:rsidP="00590785">
                      <w:pPr>
                        <w:pBdr>
                          <w:top w:val="single" w:sz="24" w:space="8" w:color="2C567A" w:themeColor="accent1"/>
                          <w:bottom w:val="single" w:sz="24" w:space="8" w:color="2C567A" w:themeColor="accent1"/>
                        </w:pBdr>
                        <w:spacing w:after="0"/>
                        <w:rPr>
                          <w:rFonts w:ascii="Broadway" w:hAnsi="Broadway" w:cs="Arial"/>
                          <w:color w:val="202124"/>
                          <w:sz w:val="72"/>
                          <w:szCs w:val="72"/>
                          <w:lang w:val="en-IN" w:eastAsia="en-IN" w:bidi="hi-IN"/>
                        </w:rPr>
                      </w:pPr>
                      <w:hyperlink r:id="rId24" w:anchor="imgrc=Dhnzkpxb30S_lM" w:history="1">
                        <w:r w:rsidR="00590785" w:rsidRPr="00DF2F3B">
                          <w:rPr>
                            <w:rFonts w:ascii="Bradley Hand ITC" w:hAnsi="Bradley Hand ITC" w:cs="Arial"/>
                            <w:color w:val="1A0DAB"/>
                            <w:sz w:val="52"/>
                            <w:szCs w:val="52"/>
                            <w:lang w:val="en-IN" w:eastAsia="en-IN" w:bidi="hi-IN"/>
                          </w:rPr>
                          <w:br/>
                        </w:r>
                      </w:hyperlink>
                      <w:bookmarkStart w:id="3" w:name="_Hlk89948597"/>
                      <w:r w:rsidR="00DF2F3B" w:rsidRPr="00DF2F3B">
                        <w:rPr>
                          <w:rFonts w:ascii="Bradley Hand ITC" w:hAnsi="Bradley Hand ITC" w:cs="Arial"/>
                          <w:color w:val="202124"/>
                          <w:sz w:val="52"/>
                          <w:szCs w:val="52"/>
                          <w:lang w:val="en-IN" w:eastAsia="en-IN" w:bidi="hi-IN"/>
                        </w:rPr>
                        <w:t xml:space="preserve">Initial release </w:t>
                      </w:r>
                      <w:r w:rsidR="0037424E" w:rsidRPr="00DF2F3B">
                        <w:rPr>
                          <w:rFonts w:ascii="Bradley Hand ITC" w:hAnsi="Bradley Hand ITC" w:cs="Arial"/>
                          <w:color w:val="202124"/>
                          <w:sz w:val="52"/>
                          <w:szCs w:val="52"/>
                          <w:lang w:val="en-IN" w:eastAsia="en-IN" w:bidi="hi-IN"/>
                        </w:rPr>
                        <w:t>date: -</w:t>
                      </w:r>
                      <w:r w:rsidR="00DF2F3B" w:rsidRPr="00DF2F3B">
                        <w:rPr>
                          <w:rFonts w:ascii="Arial" w:hAnsi="Arial" w:cs="Arial"/>
                          <w:color w:val="202124"/>
                          <w:sz w:val="21"/>
                          <w:szCs w:val="21"/>
                          <w:lang w:val="en-IN" w:eastAsia="en-IN" w:bidi="hi-IN"/>
                        </w:rPr>
                        <w:t xml:space="preserve">                   </w:t>
                      </w:r>
                      <w:bookmarkEnd w:id="3"/>
                    </w:p>
                    <w:p w14:paraId="501137F6" w14:textId="70F8EA58" w:rsidR="00D01511" w:rsidRDefault="00BC0A58" w:rsidP="00590785">
                      <w:pPr>
                        <w:pBdr>
                          <w:top w:val="single" w:sz="24" w:space="8" w:color="2C567A" w:themeColor="accent1"/>
                          <w:bottom w:val="single" w:sz="24" w:space="8" w:color="2C567A" w:themeColor="accent1"/>
                        </w:pBdr>
                        <w:spacing w:after="0"/>
                        <w:rPr>
                          <w:i/>
                          <w:iCs/>
                          <w:color w:val="2C567A" w:themeColor="accent1"/>
                          <w:sz w:val="24"/>
                        </w:rPr>
                      </w:pPr>
                      <w:r w:rsidRPr="00BC0A58">
                        <w:t xml:space="preserve"> </w:t>
                      </w:r>
                      <w:r w:rsidRPr="00BC0A58">
                        <w:rPr>
                          <w:rFonts w:ascii="Broadway" w:hAnsi="Broadway" w:cs="Arial"/>
                          <w:color w:val="202124"/>
                          <w:sz w:val="72"/>
                          <w:szCs w:val="72"/>
                          <w:lang w:val="en-IN" w:eastAsia="en-IN" w:bidi="hi-IN"/>
                        </w:rPr>
                        <w:t>2 September 2008</w:t>
                      </w:r>
                    </w:p>
                  </w:txbxContent>
                </v:textbox>
                <w10:wrap type="topAndBottom" anchorx="margin"/>
              </v:shape>
            </w:pict>
          </mc:Fallback>
        </mc:AlternateContent>
      </w:r>
      <w:r w:rsidR="00D01511">
        <w:br w:type="page"/>
      </w:r>
    </w:p>
    <w:p w14:paraId="2751E2EF" w14:textId="04D58835" w:rsidR="00D01511" w:rsidRDefault="006E3DC2">
      <w:r>
        <w:rPr>
          <w:noProof/>
        </w:rPr>
        <w:lastRenderedPageBreak/>
        <mc:AlternateContent>
          <mc:Choice Requires="wps">
            <w:drawing>
              <wp:anchor distT="45720" distB="45720" distL="114300" distR="114300" simplePos="0" relativeHeight="251678720" behindDoc="0" locked="0" layoutInCell="1" allowOverlap="1" wp14:anchorId="2A32B7CB" wp14:editId="1E7D6171">
                <wp:simplePos x="0" y="0"/>
                <wp:positionH relativeFrom="column">
                  <wp:posOffset>2273441</wp:posOffset>
                </wp:positionH>
                <wp:positionV relativeFrom="paragraph">
                  <wp:posOffset>160020</wp:posOffset>
                </wp:positionV>
                <wp:extent cx="4511040" cy="79248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0" cy="792480"/>
                        </a:xfrm>
                        <a:prstGeom prst="rect">
                          <a:avLst/>
                        </a:prstGeom>
                        <a:noFill/>
                        <a:ln w="9525">
                          <a:noFill/>
                          <a:miter lim="800000"/>
                          <a:headEnd/>
                          <a:tailEnd/>
                        </a:ln>
                      </wps:spPr>
                      <wps:txbx>
                        <w:txbxContent>
                          <w:p w14:paraId="55D3D64D" w14:textId="3BB70770" w:rsidR="00DD4329" w:rsidRPr="00D559C5" w:rsidRDefault="00252952" w:rsidP="00DD4329">
                            <w:pPr>
                              <w:pStyle w:val="Title"/>
                              <w:rPr>
                                <w:sz w:val="44"/>
                                <w:szCs w:val="44"/>
                              </w:rPr>
                            </w:pPr>
                            <w:r w:rsidRPr="00252952">
                              <w:rPr>
                                <w:rFonts w:ascii="Georgia" w:hAnsi="Georgia"/>
                                <w:color w:val="003963" w:themeColor="accent2" w:themeShade="80"/>
                                <w:sz w:val="44"/>
                                <w:szCs w:val="44"/>
                                <w:shd w:val="clear" w:color="auto" w:fill="FFFFFF"/>
                              </w:rPr>
                              <w:t xml:space="preserve">Mozilla </w:t>
                            </w:r>
                            <w:r w:rsidR="0037424E" w:rsidRPr="00252952">
                              <w:rPr>
                                <w:rFonts w:ascii="Georgia" w:hAnsi="Georgia"/>
                                <w:color w:val="003963" w:themeColor="accent2" w:themeShade="80"/>
                                <w:sz w:val="44"/>
                                <w:szCs w:val="44"/>
                                <w:shd w:val="clear" w:color="auto" w:fill="FFFFFF"/>
                              </w:rPr>
                              <w:t>Firefox</w:t>
                            </w:r>
                            <w:r w:rsidR="00DD4329" w:rsidRPr="00D559C5">
                              <w:rPr>
                                <w:sz w:val="44"/>
                                <w:szCs w:val="44"/>
                              </w:rPr>
                              <w:br/>
                            </w:r>
                          </w:p>
                          <w:p w14:paraId="1AB17566" w14:textId="528CAE96" w:rsidR="006E3DC2" w:rsidRDefault="006E3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2B7CB" id="_x0000_s1035" type="#_x0000_t202" style="position:absolute;margin-left:179pt;margin-top:12.6pt;width:355.2pt;height:62.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" filled="f" stroked="f">
                <v:textbox>
                  <w:txbxContent>
                    <w:p w14:paraId="55D3D64D" w14:textId="3BB70770" w:rsidR="00DD4329" w:rsidRPr="00D559C5" w:rsidRDefault="00252952" w:rsidP="00DD4329">
                      <w:pPr>
                        <w:pStyle w:val="Title"/>
                        <w:rPr>
                          <w:sz w:val="44"/>
                          <w:szCs w:val="44"/>
                        </w:rPr>
                      </w:pPr>
                      <w:r w:rsidRPr="00252952">
                        <w:rPr>
                          <w:rFonts w:ascii="Georgia" w:hAnsi="Georgia"/>
                          <w:color w:val="003963" w:themeColor="accent2" w:themeShade="80"/>
                          <w:sz w:val="44"/>
                          <w:szCs w:val="44"/>
                          <w:shd w:val="clear" w:color="auto" w:fill="FFFFFF"/>
                        </w:rPr>
                        <w:t xml:space="preserve">Mozilla </w:t>
                      </w:r>
                      <w:r w:rsidR="0037424E" w:rsidRPr="00252952">
                        <w:rPr>
                          <w:rFonts w:ascii="Georgia" w:hAnsi="Georgia"/>
                          <w:color w:val="003963" w:themeColor="accent2" w:themeShade="80"/>
                          <w:sz w:val="44"/>
                          <w:szCs w:val="44"/>
                          <w:shd w:val="clear" w:color="auto" w:fill="FFFFFF"/>
                        </w:rPr>
                        <w:t>Firefox</w:t>
                      </w:r>
                      <w:r w:rsidR="00DD4329" w:rsidRPr="00D559C5">
                        <w:rPr>
                          <w:sz w:val="44"/>
                          <w:szCs w:val="44"/>
                        </w:rPr>
                        <w:br/>
                      </w:r>
                    </w:p>
                    <w:p w14:paraId="1AB17566" w14:textId="528CAE96" w:rsidR="006E3DC2" w:rsidRDefault="006E3DC2"/>
                  </w:txbxContent>
                </v:textbox>
                <w10:wrap type="square"/>
              </v:shape>
            </w:pict>
          </mc:Fallback>
        </mc:AlternateContent>
      </w:r>
      <w:r>
        <w:rPr>
          <w:noProof/>
        </w:rPr>
        <w:drawing>
          <wp:anchor distT="0" distB="0" distL="114300" distR="114300" simplePos="0" relativeHeight="251676672" behindDoc="0" locked="0" layoutInCell="1" allowOverlap="1" wp14:anchorId="7B5BD4F5" wp14:editId="1D66B599">
            <wp:simplePos x="0" y="0"/>
            <wp:positionH relativeFrom="margin">
              <wp:posOffset>-487680</wp:posOffset>
            </wp:positionH>
            <wp:positionV relativeFrom="paragraph">
              <wp:posOffset>-38100</wp:posOffset>
            </wp:positionV>
            <wp:extent cx="1798320" cy="186870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a:fillRect/>
                    </a:stretch>
                  </pic:blipFill>
                  <pic:spPr>
                    <a:xfrm>
                      <a:off x="0" y="0"/>
                      <a:ext cx="1798320" cy="1868708"/>
                    </a:xfrm>
                    <a:prstGeom prst="ellipse">
                      <a:avLst/>
                    </a:prstGeom>
                  </pic:spPr>
                </pic:pic>
              </a:graphicData>
            </a:graphic>
            <wp14:sizeRelH relativeFrom="margin">
              <wp14:pctWidth>0</wp14:pctWidth>
            </wp14:sizeRelH>
            <wp14:sizeRelV relativeFrom="margin">
              <wp14:pctHeight>0</wp14:pctHeight>
            </wp14:sizeRelV>
          </wp:anchor>
        </w:drawing>
      </w:r>
    </w:p>
    <w:p w14:paraId="0DD0BBFB" w14:textId="6269E08E" w:rsidR="00D01511" w:rsidRDefault="00BC0A58">
      <w:r>
        <w:rPr>
          <w:noProof/>
        </w:rPr>
        <mc:AlternateContent>
          <mc:Choice Requires="wps">
            <w:drawing>
              <wp:anchor distT="91440" distB="91440" distL="114300" distR="114300" simplePos="0" relativeHeight="251671552" behindDoc="0" locked="0" layoutInCell="1" allowOverlap="1" wp14:anchorId="3BD4227E" wp14:editId="3FEB1364">
                <wp:simplePos x="0" y="0"/>
                <wp:positionH relativeFrom="margin">
                  <wp:posOffset>2264410</wp:posOffset>
                </wp:positionH>
                <wp:positionV relativeFrom="paragraph">
                  <wp:posOffset>435610</wp:posOffset>
                </wp:positionV>
                <wp:extent cx="4777740" cy="2037715"/>
                <wp:effectExtent l="0" t="0" r="0" b="63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2037715"/>
                        </a:xfrm>
                        <a:prstGeom prst="rect">
                          <a:avLst/>
                        </a:prstGeom>
                        <a:noFill/>
                        <a:ln w="9525">
                          <a:noFill/>
                          <a:miter lim="800000"/>
                          <a:headEnd/>
                          <a:tailEnd/>
                        </a:ln>
                      </wps:spPr>
                      <wps:txbx>
                        <w:txbxContent>
                          <w:p w14:paraId="0011333C" w14:textId="1101ADC5" w:rsidR="00590785" w:rsidRDefault="00CF1752" w:rsidP="00590785">
                            <w:pPr>
                              <w:pBdr>
                                <w:top w:val="single" w:sz="24" w:space="8" w:color="2C567A" w:themeColor="accent1"/>
                                <w:bottom w:val="single" w:sz="24" w:space="8" w:color="2C567A" w:themeColor="accent1"/>
                              </w:pBdr>
                              <w:spacing w:after="0"/>
                              <w:rPr>
                                <w:i/>
                                <w:iCs/>
                                <w:color w:val="2C567A" w:themeColor="accent1"/>
                                <w:sz w:val="24"/>
                              </w:rPr>
                            </w:pPr>
                            <w:hyperlink r:id="rId26" w:anchor="imgrc=yWpz7asApYy1CM" w:history="1">
                              <w:r w:rsidR="00590785" w:rsidRPr="00590785">
                                <w:rPr>
                                  <w:rFonts w:ascii="Arial" w:hAnsi="Arial" w:cs="Arial"/>
                                  <w:color w:val="1A0DAB"/>
                                  <w:sz w:val="21"/>
                                  <w:szCs w:val="21"/>
                                  <w:lang w:val="en-IN" w:eastAsia="en-IN" w:bidi="hi-IN"/>
                                </w:rPr>
                                <w:br/>
                              </w:r>
                            </w:hyperlink>
                            <w:r w:rsidR="00DF2F3B" w:rsidRPr="00984B76">
                              <w:rPr>
                                <w:rFonts w:ascii="Bradley Hand ITC" w:hAnsi="Bradley Hand ITC" w:cs="Arial"/>
                                <w:color w:val="202124"/>
                                <w:sz w:val="72"/>
                                <w:szCs w:val="72"/>
                                <w:lang w:val="en-IN" w:eastAsia="en-IN" w:bidi="hi-IN"/>
                              </w:rPr>
                              <w:t>Initial release date</w:t>
                            </w:r>
                            <w:r w:rsidR="00DF2F3B" w:rsidRPr="00984B76">
                              <w:rPr>
                                <w:rFonts w:ascii="Broadway" w:hAnsi="Broadway" w:cs="Arial"/>
                                <w:color w:val="202124"/>
                                <w:sz w:val="56"/>
                                <w:szCs w:val="56"/>
                                <w:lang w:val="en-IN" w:eastAsia="en-IN" w:bidi="hi-IN"/>
                              </w:rPr>
                              <w:t>:-</w:t>
                            </w:r>
                            <w:r w:rsidR="00DF2F3B" w:rsidRPr="00DF2F3B">
                              <w:rPr>
                                <w:rFonts w:ascii="Arial" w:hAnsi="Arial" w:cs="Arial"/>
                                <w:color w:val="202124"/>
                                <w:sz w:val="21"/>
                                <w:szCs w:val="21"/>
                                <w:lang w:val="en-IN" w:eastAsia="en-IN" w:bidi="hi-IN"/>
                              </w:rPr>
                              <w:t xml:space="preserve">                   </w:t>
                            </w:r>
                            <w:r w:rsidR="00BC0A58" w:rsidRPr="00BC0A58">
                              <w:rPr>
                                <w:rFonts w:ascii="Broadway" w:hAnsi="Broadway" w:cs="Arial"/>
                                <w:color w:val="202124"/>
                                <w:sz w:val="72"/>
                                <w:szCs w:val="72"/>
                                <w:lang w:val="en-IN" w:eastAsia="en-IN" w:bidi="hi-IN"/>
                              </w:rPr>
                              <w:t>23 September 2002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4227E" id="_x0000_s1036" type="#_x0000_t202" style="position:absolute;margin-left:178.3pt;margin-top:34.3pt;width:376.2pt;height:160.45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" filled="f" stroked="f">
                <v:textbox>
                  <w:txbxContent>
                    <w:p w14:paraId="0011333C" w14:textId="1101ADC5" w:rsidR="00590785" w:rsidRDefault="00CF1752" w:rsidP="00590785">
                      <w:pPr>
                        <w:pBdr>
                          <w:top w:val="single" w:sz="24" w:space="8" w:color="2C567A" w:themeColor="accent1"/>
                          <w:bottom w:val="single" w:sz="24" w:space="8" w:color="2C567A" w:themeColor="accent1"/>
                        </w:pBdr>
                        <w:spacing w:after="0"/>
                        <w:rPr>
                          <w:i/>
                          <w:iCs/>
                          <w:color w:val="2C567A" w:themeColor="accent1"/>
                          <w:sz w:val="24"/>
                        </w:rPr>
                      </w:pPr>
                      <w:hyperlink r:id="rId27" w:anchor="imgrc=yWpz7asApYy1CM" w:history="1">
                        <w:r w:rsidR="00590785" w:rsidRPr="00590785">
                          <w:rPr>
                            <w:rFonts w:ascii="Arial" w:hAnsi="Arial" w:cs="Arial"/>
                            <w:color w:val="1A0DAB"/>
                            <w:sz w:val="21"/>
                            <w:szCs w:val="21"/>
                            <w:lang w:val="en-IN" w:eastAsia="en-IN" w:bidi="hi-IN"/>
                          </w:rPr>
                          <w:br/>
                        </w:r>
                      </w:hyperlink>
                      <w:r w:rsidR="00DF2F3B" w:rsidRPr="00984B76">
                        <w:rPr>
                          <w:rFonts w:ascii="Bradley Hand ITC" w:hAnsi="Bradley Hand ITC" w:cs="Arial"/>
                          <w:color w:val="202124"/>
                          <w:sz w:val="72"/>
                          <w:szCs w:val="72"/>
                          <w:lang w:val="en-IN" w:eastAsia="en-IN" w:bidi="hi-IN"/>
                        </w:rPr>
                        <w:t>Initial release date</w:t>
                      </w:r>
                      <w:r w:rsidR="00DF2F3B" w:rsidRPr="00984B76">
                        <w:rPr>
                          <w:rFonts w:ascii="Broadway" w:hAnsi="Broadway" w:cs="Arial"/>
                          <w:color w:val="202124"/>
                          <w:sz w:val="56"/>
                          <w:szCs w:val="56"/>
                          <w:lang w:val="en-IN" w:eastAsia="en-IN" w:bidi="hi-IN"/>
                        </w:rPr>
                        <w:t>:-</w:t>
                      </w:r>
                      <w:r w:rsidR="00DF2F3B" w:rsidRPr="00DF2F3B">
                        <w:rPr>
                          <w:rFonts w:ascii="Arial" w:hAnsi="Arial" w:cs="Arial"/>
                          <w:color w:val="202124"/>
                          <w:sz w:val="21"/>
                          <w:szCs w:val="21"/>
                          <w:lang w:val="en-IN" w:eastAsia="en-IN" w:bidi="hi-IN"/>
                        </w:rPr>
                        <w:t xml:space="preserve">                   </w:t>
                      </w:r>
                      <w:r w:rsidR="00BC0A58" w:rsidRPr="00BC0A58">
                        <w:rPr>
                          <w:rFonts w:ascii="Broadway" w:hAnsi="Broadway" w:cs="Arial"/>
                          <w:color w:val="202124"/>
                          <w:sz w:val="72"/>
                          <w:szCs w:val="72"/>
                          <w:lang w:val="en-IN" w:eastAsia="en-IN" w:bidi="hi-IN"/>
                        </w:rPr>
                        <w:t>23 September 2002</w:t>
                      </w:r>
                    </w:p>
                  </w:txbxContent>
                </v:textbox>
                <w10:wrap type="topAndBottom" anchorx="margin"/>
              </v:shape>
            </w:pict>
          </mc:Fallback>
        </mc:AlternateContent>
      </w:r>
      <w:r w:rsidR="004C598A">
        <w:rPr>
          <w:noProof/>
        </w:rPr>
        <mc:AlternateContent>
          <mc:Choice Requires="wps">
            <w:drawing>
              <wp:anchor distT="45720" distB="45720" distL="114300" distR="114300" simplePos="0" relativeHeight="251715584" behindDoc="0" locked="0" layoutInCell="1" allowOverlap="1" wp14:anchorId="4A8A5863" wp14:editId="2BA08224">
                <wp:simplePos x="0" y="0"/>
                <wp:positionH relativeFrom="column">
                  <wp:posOffset>-448310</wp:posOffset>
                </wp:positionH>
                <wp:positionV relativeFrom="paragraph">
                  <wp:posOffset>2967990</wp:posOffset>
                </wp:positionV>
                <wp:extent cx="2179320" cy="4587240"/>
                <wp:effectExtent l="0" t="0" r="0" b="3810"/>
                <wp:wrapSquare wrapText="bothSides"/>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4587240"/>
                        </a:xfrm>
                        <a:prstGeom prst="rect">
                          <a:avLst/>
                        </a:prstGeom>
                        <a:solidFill>
                          <a:srgbClr val="FFFFFF"/>
                        </a:solidFill>
                        <a:ln w="9525">
                          <a:noFill/>
                          <a:miter lim="800000"/>
                          <a:headEnd/>
                          <a:tailEnd/>
                        </a:ln>
                      </wps:spPr>
                      <wps:txbx>
                        <w:txbxContent>
                          <w:p w14:paraId="33070853" w14:textId="139ED1DB"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D57CC05" w14:textId="1689FBF1" w:rsidR="00B42D6D" w:rsidRDefault="00542C17" w:rsidP="00542C17">
                            <w:r>
                              <w:t xml:space="preserve">Features of the desktop edition include tabbed browsing, full-screen mode, spell checking, incremental search, smart bookmarks, bookmarking and downloading through drag and drop, a download manager, user profile </w:t>
                            </w:r>
                            <w:r w:rsidR="0037424E">
                              <w:t>management, private</w:t>
                            </w:r>
                            <w:r>
                              <w:t xml:space="preserve"> browsing, bookmark tags, bookmark exporting, offline mode,[58] a screenshot tool, web development tools, a "page info" feature which shows a list of page metadata and multimedia items,[59] a sophisticated configuration menu at </w:t>
                            </w:r>
                            <w:r w:rsidR="0037424E">
                              <w:t>autoconfigure</w:t>
                            </w:r>
                            <w:r>
                              <w:t xml:space="preserve"> for power users, and more location-aware browsing (also known as "geolocation") based on a Google service, and an integrated search system, which uses Google by default in most markets. </w:t>
                            </w:r>
                            <w:r w:rsidR="004C598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A5863" id="_x0000_s1037" type="#_x0000_t202" style="position:absolute;margin-left:-35.3pt;margin-top:233.7pt;width:171.6pt;height:361.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" stroked="f">
                <v:textbox>
                  <w:txbxContent>
                    <w:p w14:paraId="33070853" w14:textId="139ED1DB"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D57CC05" w14:textId="1689FBF1" w:rsidR="00B42D6D" w:rsidRDefault="00542C17" w:rsidP="00542C17">
                      <w:r>
                        <w:t xml:space="preserve">Features of the desktop edition include tabbed browsing, full-screen mode, spell checking, incremental search, smart bookmarks, bookmarking and downloading through drag and drop, a download manager, user profile </w:t>
                      </w:r>
                      <w:r w:rsidR="0037424E">
                        <w:t>management, private</w:t>
                      </w:r>
                      <w:r>
                        <w:t xml:space="preserve"> browsing, bookmark tags, bookmark exporting, offline mode,[58] a screenshot tool, web development tools, a "page info" feature which shows a list of page metadata and multimedia items,[59] a sophisticated configuration menu at </w:t>
                      </w:r>
                      <w:r w:rsidR="0037424E">
                        <w:t>autoconfigure</w:t>
                      </w:r>
                      <w:r>
                        <w:t xml:space="preserve"> for power users, and more location-aware browsing (also known as "geolocation") based on a Google service, and an integrated search system, which uses Google by default in most markets. </w:t>
                      </w:r>
                      <w:r w:rsidR="004C598A">
                        <w:t xml:space="preserve">                                                                      </w:t>
                      </w:r>
                    </w:p>
                  </w:txbxContent>
                </v:textbox>
                <w10:wrap type="square"/>
              </v:shape>
            </w:pict>
          </mc:Fallback>
        </mc:AlternateContent>
      </w:r>
      <w:r w:rsidR="00542C17">
        <w:rPr>
          <w:noProof/>
        </w:rPr>
        <mc:AlternateContent>
          <mc:Choice Requires="wps">
            <w:drawing>
              <wp:anchor distT="45720" distB="45720" distL="114300" distR="114300" simplePos="0" relativeHeight="251727872" behindDoc="0" locked="0" layoutInCell="1" allowOverlap="1" wp14:anchorId="205ED381" wp14:editId="6FAA1A79">
                <wp:simplePos x="0" y="0"/>
                <wp:positionH relativeFrom="column">
                  <wp:posOffset>-175260</wp:posOffset>
                </wp:positionH>
                <wp:positionV relativeFrom="paragraph">
                  <wp:posOffset>2585085</wp:posOffset>
                </wp:positionV>
                <wp:extent cx="1988820" cy="586740"/>
                <wp:effectExtent l="0" t="0" r="0" b="381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586740"/>
                        </a:xfrm>
                        <a:prstGeom prst="rect">
                          <a:avLst/>
                        </a:prstGeom>
                        <a:solidFill>
                          <a:srgbClr val="FFFFFF"/>
                        </a:solidFill>
                        <a:ln w="9525">
                          <a:noFill/>
                          <a:miter lim="800000"/>
                          <a:headEnd/>
                          <a:tailEnd/>
                        </a:ln>
                      </wps:spPr>
                      <wps:txbx>
                        <w:txbxContent>
                          <w:p w14:paraId="6F0EFA59" w14:textId="40E21BE4" w:rsidR="00542C17" w:rsidRDefault="00542C17">
                            <w:r w:rsidRPr="00542C17">
                              <w:t>https://www.mozilla.org/en-US/firefox/new/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ED381" id="_x0000_s1038" type="#_x0000_t202" style="position:absolute;margin-left:-13.8pt;margin-top:203.55pt;width:156.6pt;height:46.2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" stroked="f">
                <v:textbox>
                  <w:txbxContent>
                    <w:p w14:paraId="6F0EFA59" w14:textId="40E21BE4" w:rsidR="00542C17" w:rsidRDefault="00542C17">
                      <w:r w:rsidRPr="00542C17">
                        <w:t>https://www.mozilla.org/en-US/firefox/new/</w:t>
                      </w:r>
                    </w:p>
                  </w:txbxContent>
                </v:textbox>
                <w10:wrap type="square"/>
              </v:shape>
            </w:pict>
          </mc:Fallback>
        </mc:AlternateContent>
      </w:r>
      <w:r w:rsidR="00542C17">
        <w:rPr>
          <w:noProof/>
        </w:rPr>
        <w:drawing>
          <wp:anchor distT="0" distB="0" distL="114300" distR="114300" simplePos="0" relativeHeight="251709440" behindDoc="0" locked="0" layoutInCell="1" allowOverlap="1" wp14:anchorId="58E41833" wp14:editId="39A381B3">
            <wp:simplePos x="0" y="0"/>
            <wp:positionH relativeFrom="leftMargin">
              <wp:posOffset>204470</wp:posOffset>
            </wp:positionH>
            <wp:positionV relativeFrom="paragraph">
              <wp:posOffset>2630805</wp:posOffset>
            </wp:positionV>
            <wp:extent cx="341630" cy="347345"/>
            <wp:effectExtent l="0" t="0" r="127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 cy="347345"/>
                    </a:xfrm>
                    <a:prstGeom prst="rect">
                      <a:avLst/>
                    </a:prstGeom>
                    <a:noFill/>
                  </pic:spPr>
                </pic:pic>
              </a:graphicData>
            </a:graphic>
          </wp:anchor>
        </w:drawing>
      </w:r>
      <w:r w:rsidR="00252952">
        <w:rPr>
          <w:noProof/>
        </w:rPr>
        <mc:AlternateContent>
          <mc:Choice Requires="wps">
            <w:drawing>
              <wp:anchor distT="45720" distB="45720" distL="114300" distR="114300" simplePos="0" relativeHeight="251701248" behindDoc="0" locked="0" layoutInCell="1" allowOverlap="1" wp14:anchorId="3A2C78E8" wp14:editId="1245266E">
                <wp:simplePos x="0" y="0"/>
                <wp:positionH relativeFrom="column">
                  <wp:posOffset>2317750</wp:posOffset>
                </wp:positionH>
                <wp:positionV relativeFrom="paragraph">
                  <wp:posOffset>2409825</wp:posOffset>
                </wp:positionV>
                <wp:extent cx="4343400" cy="2697480"/>
                <wp:effectExtent l="0" t="0" r="0" b="7620"/>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697480"/>
                        </a:xfrm>
                        <a:prstGeom prst="rect">
                          <a:avLst/>
                        </a:prstGeom>
                        <a:solidFill>
                          <a:srgbClr val="FFFFFF"/>
                        </a:solidFill>
                        <a:ln w="9525">
                          <a:noFill/>
                          <a:miter lim="800000"/>
                          <a:headEnd/>
                          <a:tailEnd/>
                        </a:ln>
                      </wps:spPr>
                      <wps:txbx>
                        <w:txbxContent>
                          <w:p w14:paraId="7E96C06F" w14:textId="77777777" w:rsidR="00A55788" w:rsidRPr="00AE68A8" w:rsidRDefault="00A55788" w:rsidP="00A55788">
                            <w:pPr>
                              <w:pStyle w:val="Heading1"/>
                            </w:pPr>
                            <w:r>
                              <w:t>About</w:t>
                            </w:r>
                          </w:p>
                          <w:p w14:paraId="2D202AAD" w14:textId="40342E48" w:rsidR="00252952" w:rsidRDefault="00984B76">
                            <w:r w:rsidRPr="00984B76">
                              <w:t>Mozilla Firefox or simply Firefox is a free and open-source[19] web browser developed by the Mozilla Foundation and its subsidiary, the Mozilla Corporation. Firefox uses the Gecko rendering engine to display web pages, which implements current and anticipated web standards. In 2017, Firefox began incorporating new technology under the code name Quantum to promote parallelism and a more intuitive user interface.[21] Firefox is available for Windows 7 and later versions, macOS, and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C78E8" id="_x0000_s1039" type="#_x0000_t202" style="position:absolute;margin-left:182.5pt;margin-top:189.75pt;width:342pt;height:212.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" stroked="f">
                <v:textbox>
                  <w:txbxContent>
                    <w:p w14:paraId="7E96C06F" w14:textId="77777777" w:rsidR="00A55788" w:rsidRPr="00AE68A8" w:rsidRDefault="00A55788" w:rsidP="00A55788">
                      <w:pPr>
                        <w:pStyle w:val="Heading1"/>
                      </w:pPr>
                      <w:r>
                        <w:t>About</w:t>
                      </w:r>
                    </w:p>
                    <w:p w14:paraId="2D202AAD" w14:textId="40342E48" w:rsidR="00252952" w:rsidRDefault="00984B76">
                      <w:r w:rsidRPr="00984B76">
                        <w:t>Mozilla Firefox or simply Firefox is a free and open-source[19] web browser developed by the Mozilla Foundation and its subsidiary, the Mozilla Corporation. Firefox uses the Gecko rendering engine to display web pages, which implements current and anticipated web standards. In 2017, Firefox began incorporating new technology under the code name Quantum to promote parallelism and a more intuitive user interface.[21] Firefox is available for Windows 7 and later versions, macOS, and Linux.</w:t>
                      </w:r>
                    </w:p>
                  </w:txbxContent>
                </v:textbox>
                <w10:wrap type="square"/>
              </v:shape>
            </w:pict>
          </mc:Fallback>
        </mc:AlternateContent>
      </w:r>
      <w:r w:rsidR="00D01511">
        <w:br w:type="page"/>
      </w:r>
    </w:p>
    <w:p w14:paraId="654FFCCC" w14:textId="543521A0" w:rsidR="00D01511" w:rsidRDefault="00B94353">
      <w:r>
        <w:rPr>
          <w:noProof/>
        </w:rPr>
        <w:lastRenderedPageBreak/>
        <w:drawing>
          <wp:anchor distT="0" distB="0" distL="114300" distR="114300" simplePos="0" relativeHeight="251730944" behindDoc="0" locked="0" layoutInCell="1" allowOverlap="1" wp14:anchorId="27B331C3" wp14:editId="440F36D6">
            <wp:simplePos x="0" y="0"/>
            <wp:positionH relativeFrom="column">
              <wp:posOffset>-829310</wp:posOffset>
            </wp:positionH>
            <wp:positionV relativeFrom="paragraph">
              <wp:posOffset>236220</wp:posOffset>
            </wp:positionV>
            <wp:extent cx="2384700" cy="1424305"/>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stretch>
                      <a:fillRect/>
                    </a:stretch>
                  </pic:blipFill>
                  <pic:spPr>
                    <a:xfrm>
                      <a:off x="0" y="0"/>
                      <a:ext cx="2384700" cy="1424305"/>
                    </a:xfrm>
                    <a:prstGeom prst="rect">
                      <a:avLst/>
                    </a:prstGeom>
                  </pic:spPr>
                </pic:pic>
              </a:graphicData>
            </a:graphic>
            <wp14:sizeRelH relativeFrom="margin">
              <wp14:pctWidth>0</wp14:pctWidth>
            </wp14:sizeRelH>
            <wp14:sizeRelV relativeFrom="margin">
              <wp14:pctHeight>0</wp14:pctHeight>
            </wp14:sizeRelV>
          </wp:anchor>
        </w:drawing>
      </w:r>
      <w:r w:rsidR="0037424E">
        <w:rPr>
          <w:noProof/>
        </w:rPr>
        <mc:AlternateContent>
          <mc:Choice Requires="wps">
            <w:drawing>
              <wp:anchor distT="45720" distB="45720" distL="114300" distR="114300" simplePos="0" relativeHeight="251680768" behindDoc="0" locked="0" layoutInCell="1" allowOverlap="1" wp14:anchorId="45FA1777" wp14:editId="3EAD81A9">
                <wp:simplePos x="0" y="0"/>
                <wp:positionH relativeFrom="column">
                  <wp:posOffset>2073910</wp:posOffset>
                </wp:positionH>
                <wp:positionV relativeFrom="paragraph">
                  <wp:posOffset>236220</wp:posOffset>
                </wp:positionV>
                <wp:extent cx="4495800" cy="124968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249680"/>
                        </a:xfrm>
                        <a:prstGeom prst="rect">
                          <a:avLst/>
                        </a:prstGeom>
                        <a:noFill/>
                        <a:ln w="9525">
                          <a:noFill/>
                          <a:miter lim="800000"/>
                          <a:headEnd/>
                          <a:tailEnd/>
                        </a:ln>
                      </wps:spPr>
                      <wps:txbx>
                        <w:txbxContent>
                          <w:p w14:paraId="071B7A3B" w14:textId="1BA6F694" w:rsidR="00DD4329" w:rsidRPr="00D559C5" w:rsidRDefault="00DD4329" w:rsidP="00DD4329">
                            <w:pPr>
                              <w:pStyle w:val="Title"/>
                              <w:rPr>
                                <w:sz w:val="44"/>
                                <w:szCs w:val="44"/>
                              </w:rPr>
                            </w:pPr>
                            <w:r w:rsidRPr="00DD4329">
                              <w:rPr>
                                <w:sz w:val="44"/>
                                <w:szCs w:val="44"/>
                              </w:rPr>
                              <w:t>Opera (web browser)</w:t>
                            </w:r>
                            <w:r w:rsidRPr="00D559C5">
                              <w:rPr>
                                <w:sz w:val="44"/>
                                <w:szCs w:val="44"/>
                              </w:rPr>
                              <w:br/>
                            </w:r>
                          </w:p>
                          <w:p w14:paraId="3B34327E" w14:textId="2F72D6B6" w:rsidR="006E3DC2" w:rsidRDefault="006E3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A1777" id="_x0000_s1040" type="#_x0000_t202" style="position:absolute;margin-left:163.3pt;margin-top:18.6pt;width:354pt;height:98.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" filled="f" stroked="f">
                <v:textbox>
                  <w:txbxContent>
                    <w:p w14:paraId="071B7A3B" w14:textId="1BA6F694" w:rsidR="00DD4329" w:rsidRPr="00D559C5" w:rsidRDefault="00DD4329" w:rsidP="00DD4329">
                      <w:pPr>
                        <w:pStyle w:val="Title"/>
                        <w:rPr>
                          <w:sz w:val="44"/>
                          <w:szCs w:val="44"/>
                        </w:rPr>
                      </w:pPr>
                      <w:r w:rsidRPr="00DD4329">
                        <w:rPr>
                          <w:sz w:val="44"/>
                          <w:szCs w:val="44"/>
                        </w:rPr>
                        <w:t>Opera (web browser)</w:t>
                      </w:r>
                      <w:r w:rsidRPr="00D559C5">
                        <w:rPr>
                          <w:sz w:val="44"/>
                          <w:szCs w:val="44"/>
                        </w:rPr>
                        <w:br/>
                      </w:r>
                    </w:p>
                    <w:p w14:paraId="3B34327E" w14:textId="2F72D6B6" w:rsidR="006E3DC2" w:rsidRDefault="006E3DC2"/>
                  </w:txbxContent>
                </v:textbox>
                <w10:wrap type="square"/>
              </v:shape>
            </w:pict>
          </mc:Fallback>
        </mc:AlternateContent>
      </w:r>
    </w:p>
    <w:p w14:paraId="3DB62262" w14:textId="2C13E75A" w:rsidR="00D01511" w:rsidRDefault="00DB5E62">
      <w:r>
        <w:rPr>
          <w:noProof/>
        </w:rPr>
        <mc:AlternateContent>
          <mc:Choice Requires="wps">
            <w:drawing>
              <wp:anchor distT="45720" distB="45720" distL="114300" distR="114300" simplePos="0" relativeHeight="251734016" behindDoc="0" locked="0" layoutInCell="1" allowOverlap="1" wp14:anchorId="129F4549" wp14:editId="4D3F7812">
                <wp:simplePos x="0" y="0"/>
                <wp:positionH relativeFrom="column">
                  <wp:posOffset>-122555</wp:posOffset>
                </wp:positionH>
                <wp:positionV relativeFrom="paragraph">
                  <wp:posOffset>2788285</wp:posOffset>
                </wp:positionV>
                <wp:extent cx="1676400" cy="43434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34340"/>
                        </a:xfrm>
                        <a:prstGeom prst="rect">
                          <a:avLst/>
                        </a:prstGeom>
                        <a:noFill/>
                        <a:ln w="9525">
                          <a:noFill/>
                          <a:miter lim="800000"/>
                          <a:headEnd/>
                          <a:tailEnd/>
                        </a:ln>
                      </wps:spPr>
                      <wps:txbx>
                        <w:txbxContent>
                          <w:p w14:paraId="2112F5E3" w14:textId="762A8659" w:rsidR="00DB5E62" w:rsidRDefault="00DB5E62" w:rsidP="00DB5E62">
                            <w:r w:rsidRPr="00DB5E62">
                              <w:t>https://www.opera.com/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F4549" id="_x0000_s1041" type="#_x0000_t202" style="position:absolute;margin-left:-9.65pt;margin-top:219.55pt;width:132pt;height:34.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" filled="f" stroked="f">
                <v:textbox>
                  <w:txbxContent>
                    <w:p w14:paraId="2112F5E3" w14:textId="762A8659" w:rsidR="00DB5E62" w:rsidRDefault="00DB5E62" w:rsidP="00DB5E62">
                      <w:r w:rsidRPr="00DB5E62">
                        <w:t>https://www.opera.com/</w:t>
                      </w:r>
                    </w:p>
                  </w:txbxContent>
                </v:textbox>
                <w10:wrap type="square"/>
              </v:shape>
            </w:pict>
          </mc:Fallback>
        </mc:AlternateContent>
      </w:r>
      <w:r>
        <w:rPr>
          <w:noProof/>
        </w:rPr>
        <w:drawing>
          <wp:anchor distT="0" distB="0" distL="114300" distR="114300" simplePos="0" relativeHeight="251710464" behindDoc="0" locked="0" layoutInCell="1" allowOverlap="1" wp14:anchorId="3C0B3CE1" wp14:editId="1BC44D6D">
            <wp:simplePos x="0" y="0"/>
            <wp:positionH relativeFrom="column">
              <wp:posOffset>-448310</wp:posOffset>
            </wp:positionH>
            <wp:positionV relativeFrom="paragraph">
              <wp:posOffset>2783205</wp:posOffset>
            </wp:positionV>
            <wp:extent cx="341630" cy="347345"/>
            <wp:effectExtent l="0" t="0" r="127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 cy="347345"/>
                    </a:xfrm>
                    <a:prstGeom prst="rect">
                      <a:avLst/>
                    </a:prstGeom>
                    <a:noFill/>
                  </pic:spPr>
                </pic:pic>
              </a:graphicData>
            </a:graphic>
          </wp:anchor>
        </w:drawing>
      </w:r>
      <w:r w:rsidR="00B42D6D">
        <w:rPr>
          <w:noProof/>
        </w:rPr>
        <mc:AlternateContent>
          <mc:Choice Requires="wps">
            <w:drawing>
              <wp:anchor distT="45720" distB="45720" distL="114300" distR="114300" simplePos="0" relativeHeight="251717632" behindDoc="0" locked="0" layoutInCell="1" allowOverlap="1" wp14:anchorId="71BD9EF6" wp14:editId="5910E8D1">
                <wp:simplePos x="0" y="0"/>
                <wp:positionH relativeFrom="column">
                  <wp:posOffset>-448310</wp:posOffset>
                </wp:positionH>
                <wp:positionV relativeFrom="paragraph">
                  <wp:posOffset>3423285</wp:posOffset>
                </wp:positionV>
                <wp:extent cx="1760220" cy="3055620"/>
                <wp:effectExtent l="0" t="0" r="0" b="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055620"/>
                        </a:xfrm>
                        <a:prstGeom prst="rect">
                          <a:avLst/>
                        </a:prstGeom>
                        <a:solidFill>
                          <a:srgbClr val="FFFFFF"/>
                        </a:solidFill>
                        <a:ln w="9525">
                          <a:noFill/>
                          <a:miter lim="800000"/>
                          <a:headEnd/>
                          <a:tailEnd/>
                        </a:ln>
                      </wps:spPr>
                      <wps:txbx>
                        <w:txbxContent>
                          <w:p w14:paraId="70B58507" w14:textId="2BBD5066"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94150E0" w14:textId="44177067" w:rsidR="00B42D6D" w:rsidRDefault="00542C17">
                            <w:r w:rsidRPr="00542C17">
                              <w:t>Opera has originated features later adopted by other web browsers, including: Speed Dial, pop-up blocking, re-opening recently closed pages, private browsing, and tabbed browsing. Additional features include a built-in screenshot tool called Snapshot which also includes an image-markup tool, built-in ad blockers and tracking blockers.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9EF6" id="_x0000_s1042" type="#_x0000_t202" style="position:absolute;margin-left:-35.3pt;margin-top:269.55pt;width:138.6pt;height:240.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" stroked="f">
                <v:textbox>
                  <w:txbxContent>
                    <w:p w14:paraId="70B58507" w14:textId="2BBD5066"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94150E0" w14:textId="44177067" w:rsidR="00B42D6D" w:rsidRDefault="00542C17">
                      <w:r w:rsidRPr="00542C17">
                        <w:t>Opera has originated features later adopted by other web browsers, including: Speed Dial, pop-up blocking, re-opening recently closed pages, private browsing, and tabbed browsing. Additional features include a built-in screenshot tool called Snapshot which also includes an image-markup tool, built-in ad blockers and tracking blockers.</w:t>
                      </w:r>
                    </w:p>
                  </w:txbxContent>
                </v:textbox>
                <w10:wrap type="square"/>
              </v:shape>
            </w:pict>
          </mc:Fallback>
        </mc:AlternateContent>
      </w:r>
      <w:r w:rsidR="00B42D6D">
        <w:rPr>
          <w:noProof/>
        </w:rPr>
        <mc:AlternateContent>
          <mc:Choice Requires="wps">
            <w:drawing>
              <wp:anchor distT="45720" distB="45720" distL="114300" distR="114300" simplePos="0" relativeHeight="251703296" behindDoc="0" locked="0" layoutInCell="1" allowOverlap="1" wp14:anchorId="5E77A0B4" wp14:editId="06938120">
                <wp:simplePos x="0" y="0"/>
                <wp:positionH relativeFrom="column">
                  <wp:posOffset>2096770</wp:posOffset>
                </wp:positionH>
                <wp:positionV relativeFrom="paragraph">
                  <wp:posOffset>2425065</wp:posOffset>
                </wp:positionV>
                <wp:extent cx="4640580" cy="2895600"/>
                <wp:effectExtent l="0" t="0" r="762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580" cy="2895600"/>
                        </a:xfrm>
                        <a:prstGeom prst="rect">
                          <a:avLst/>
                        </a:prstGeom>
                        <a:solidFill>
                          <a:srgbClr val="FFFFFF"/>
                        </a:solidFill>
                        <a:ln w="9525">
                          <a:noFill/>
                          <a:miter lim="800000"/>
                          <a:headEnd/>
                          <a:tailEnd/>
                        </a:ln>
                      </wps:spPr>
                      <wps:txbx>
                        <w:txbxContent>
                          <w:p w14:paraId="054FA371" w14:textId="77777777" w:rsidR="00A55788" w:rsidRPr="00AE68A8" w:rsidRDefault="00A55788" w:rsidP="00A55788">
                            <w:pPr>
                              <w:pStyle w:val="Heading1"/>
                            </w:pPr>
                            <w:r>
                              <w:t>About</w:t>
                            </w:r>
                          </w:p>
                          <w:p w14:paraId="43349015" w14:textId="22DA4653" w:rsidR="00984B76" w:rsidRDefault="00984B76" w:rsidP="00984B76">
                            <w:r>
                              <w:t>Opera is a multi-platform web browser developed by its namesake company Opera. Opera is nowadays a Chromium-based browser. It distinguishes itself from other browsers through its user interface and other features.</w:t>
                            </w:r>
                          </w:p>
                          <w:p w14:paraId="50217A00" w14:textId="358AA49F" w:rsidR="00984B76" w:rsidRDefault="00984B76" w:rsidP="00984B76">
                            <w:r>
                              <w:t>Opera was initially released on April 10, 1995, making it one of the oldest desktop web browsers still actively developed today. It was a commercial software for the first ten years and had its own proprietary Presto layout engine. In 2013, Opera switched from the Presto engine to Chromium.</w:t>
                            </w:r>
                          </w:p>
                          <w:p w14:paraId="2F5239DA" w14:textId="5CD0A228" w:rsidR="00984B76" w:rsidRDefault="00984B76" w:rsidP="00984B76">
                            <w:r>
                              <w:t>The web browser can be used on Microsoft Windows, Android, iOS, macOS, and Linux operating systems.There are also mobile versions called Opera Mobile and Opera Mini. Additionally, Opera users have access to a news app based on an AI-platform, Opera News.</w:t>
                            </w:r>
                          </w:p>
                          <w:p w14:paraId="00823099" w14:textId="77777777" w:rsidR="00984B76" w:rsidRDefault="00984B76" w:rsidP="00984B76"/>
                          <w:p w14:paraId="6FA96AE7" w14:textId="1D8F0D3D" w:rsidR="00252952" w:rsidRDefault="00984B76" w:rsidP="00984B76">
                            <w:r>
                              <w:t>The company released a gaming-oriented version of the browser called Opera GX in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A0B4" id="_x0000_s1043" type="#_x0000_t202" style="position:absolute;margin-left:165.1pt;margin-top:190.95pt;width:365.4pt;height:228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" stroked="f">
                <v:textbox>
                  <w:txbxContent>
                    <w:p w14:paraId="054FA371" w14:textId="77777777" w:rsidR="00A55788" w:rsidRPr="00AE68A8" w:rsidRDefault="00A55788" w:rsidP="00A55788">
                      <w:pPr>
                        <w:pStyle w:val="Heading1"/>
                      </w:pPr>
                      <w:r>
                        <w:t>About</w:t>
                      </w:r>
                    </w:p>
                    <w:p w14:paraId="43349015" w14:textId="22DA4653" w:rsidR="00984B76" w:rsidRDefault="00984B76" w:rsidP="00984B76">
                      <w:r>
                        <w:t>Opera is a multi-platform web browser developed by its namesake company Opera. Opera is nowadays a Chromium-based browser. It distinguishes itself from other browsers through its user interface and other features.</w:t>
                      </w:r>
                    </w:p>
                    <w:p w14:paraId="50217A00" w14:textId="358AA49F" w:rsidR="00984B76" w:rsidRDefault="00984B76" w:rsidP="00984B76">
                      <w:r>
                        <w:t>Opera was initially released on April 10, 1995, making it one of the oldest desktop web browsers still actively developed today. It was a commercial software for the first ten years and had its own proprietary Presto layout engine. In 2013, Opera switched from the Presto engine to Chromium.</w:t>
                      </w:r>
                    </w:p>
                    <w:p w14:paraId="2F5239DA" w14:textId="5CD0A228" w:rsidR="00984B76" w:rsidRDefault="00984B76" w:rsidP="00984B76">
                      <w:r>
                        <w:t>The web browser can be used on Microsoft Windows, Android, iOS, macOS, and Linux operating systems.There are also mobile versions called Opera Mobile and Opera Mini. Additionally, Opera users have access to a news app based on an AI-platform, Opera News.</w:t>
                      </w:r>
                    </w:p>
                    <w:p w14:paraId="00823099" w14:textId="77777777" w:rsidR="00984B76" w:rsidRDefault="00984B76" w:rsidP="00984B76"/>
                    <w:p w14:paraId="6FA96AE7" w14:textId="1D8F0D3D" w:rsidR="00252952" w:rsidRDefault="00984B76" w:rsidP="00984B76">
                      <w:r>
                        <w:t>The company released a gaming-oriented version of the browser called Opera GX in 2019</w:t>
                      </w:r>
                    </w:p>
                  </w:txbxContent>
                </v:textbox>
                <w10:wrap type="square"/>
              </v:shape>
            </w:pict>
          </mc:Fallback>
        </mc:AlternateContent>
      </w:r>
      <w:r w:rsidR="00590785">
        <w:rPr>
          <w:noProof/>
        </w:rPr>
        <mc:AlternateContent>
          <mc:Choice Requires="wps">
            <w:drawing>
              <wp:anchor distT="91440" distB="91440" distL="114300" distR="114300" simplePos="0" relativeHeight="251673600" behindDoc="0" locked="0" layoutInCell="1" allowOverlap="1" wp14:anchorId="3EDBFBB0" wp14:editId="772A127B">
                <wp:simplePos x="0" y="0"/>
                <wp:positionH relativeFrom="page">
                  <wp:posOffset>2796540</wp:posOffset>
                </wp:positionH>
                <wp:positionV relativeFrom="paragraph">
                  <wp:posOffset>885825</wp:posOffset>
                </wp:positionV>
                <wp:extent cx="4495800" cy="1882140"/>
                <wp:effectExtent l="0" t="0" r="0" b="381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882140"/>
                        </a:xfrm>
                        <a:prstGeom prst="rect">
                          <a:avLst/>
                        </a:prstGeom>
                        <a:noFill/>
                        <a:ln w="9525">
                          <a:noFill/>
                          <a:miter lim="800000"/>
                          <a:headEnd/>
                          <a:tailEnd/>
                        </a:ln>
                      </wps:spPr>
                      <wps:txbx>
                        <w:txbxContent>
                          <w:p w14:paraId="7CEA3384" w14:textId="246799F9" w:rsidR="00984B76" w:rsidRDefault="00590785" w:rsidP="00590785">
                            <w:pPr>
                              <w:pBdr>
                                <w:top w:val="single" w:sz="24" w:space="11" w:color="2C567A" w:themeColor="accent1"/>
                                <w:bottom w:val="single" w:sz="24" w:space="8" w:color="2C567A" w:themeColor="accent1"/>
                              </w:pBdr>
                              <w:spacing w:after="0"/>
                              <w:rPr>
                                <w:rFonts w:ascii="Arial" w:hAnsi="Arial" w:cs="Arial"/>
                                <w:color w:val="202124"/>
                                <w:sz w:val="21"/>
                                <w:szCs w:val="21"/>
                                <w:lang w:val="en-IN" w:eastAsia="en-IN" w:bidi="hi-IN"/>
                              </w:rPr>
                            </w:pPr>
                            <w:r w:rsidRPr="00590785">
                              <w:rPr>
                                <w:rFonts w:ascii="Bradley Hand ITC" w:hAnsi="Bradley Hand ITC" w:cs="Arial"/>
                                <w:b/>
                                <w:bCs/>
                                <w:color w:val="202124"/>
                                <w:sz w:val="48"/>
                                <w:szCs w:val="48"/>
                                <w:lang w:val="en-IN" w:eastAsia="en-IN" w:bidi="hi-IN"/>
                              </w:rPr>
                              <w:t xml:space="preserve">Initial release </w:t>
                            </w:r>
                            <w:r w:rsidR="0037424E" w:rsidRPr="00590785">
                              <w:rPr>
                                <w:rFonts w:ascii="Bradley Hand ITC" w:hAnsi="Bradley Hand ITC" w:cs="Arial"/>
                                <w:b/>
                                <w:bCs/>
                                <w:color w:val="202124"/>
                                <w:sz w:val="48"/>
                                <w:szCs w:val="48"/>
                                <w:lang w:val="en-IN" w:eastAsia="en-IN" w:bidi="hi-IN"/>
                              </w:rPr>
                              <w:t>date</w:t>
                            </w:r>
                            <w:r w:rsidR="0037424E">
                              <w:rPr>
                                <w:rFonts w:ascii="Arial" w:hAnsi="Arial" w:cs="Arial"/>
                                <w:color w:val="202124"/>
                                <w:sz w:val="21"/>
                                <w:szCs w:val="21"/>
                                <w:lang w:val="en-IN" w:eastAsia="en-IN" w:bidi="hi-IN"/>
                              </w:rPr>
                              <w:t>: -</w:t>
                            </w:r>
                            <w:r w:rsidR="00DF2F3B">
                              <w:rPr>
                                <w:rFonts w:ascii="Arial" w:hAnsi="Arial" w:cs="Arial"/>
                                <w:color w:val="202124"/>
                                <w:sz w:val="21"/>
                                <w:szCs w:val="21"/>
                                <w:lang w:val="en-IN" w:eastAsia="en-IN" w:bidi="hi-IN"/>
                              </w:rPr>
                              <w:t xml:space="preserve"> </w:t>
                            </w:r>
                          </w:p>
                          <w:p w14:paraId="48E09CA8" w14:textId="7833F927" w:rsidR="00590785" w:rsidRDefault="00DF2F3B" w:rsidP="00590785">
                            <w:pPr>
                              <w:pBdr>
                                <w:top w:val="single" w:sz="24" w:space="11" w:color="2C567A" w:themeColor="accent1"/>
                                <w:bottom w:val="single" w:sz="24" w:space="8" w:color="2C567A" w:themeColor="accent1"/>
                              </w:pBdr>
                              <w:spacing w:after="0"/>
                              <w:rPr>
                                <w:i/>
                                <w:iCs/>
                                <w:color w:val="2C567A" w:themeColor="accent1"/>
                                <w:sz w:val="24"/>
                              </w:rPr>
                            </w:pPr>
                            <w:r w:rsidRPr="00984B76">
                              <w:rPr>
                                <w:rFonts w:ascii="Broadway" w:hAnsi="Broadway" w:cs="Arial"/>
                                <w:color w:val="202124"/>
                                <w:sz w:val="52"/>
                                <w:szCs w:val="52"/>
                                <w:shd w:val="clear" w:color="auto" w:fill="FFFFFF"/>
                              </w:rPr>
                              <w:t>10 April 1995</w:t>
                            </w:r>
                            <w:r w:rsidR="00590785">
                              <w:rPr>
                                <w:rFonts w:ascii="Arial" w:hAnsi="Arial" w:cs="Arial"/>
                                <w:color w:val="202124"/>
                                <w:sz w:val="21"/>
                                <w:szCs w:val="21"/>
                                <w:lang w:val="en-IN" w:eastAsia="en-IN" w:bidi="hi-I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BFBB0" id="_x0000_s1043" type="#_x0000_t202" style="position:absolute;margin-left:220.2pt;margin-top:69.75pt;width:354pt;height:148.2pt;z-index:2516736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" filled="f" stroked="f">
                <v:textbox>
                  <w:txbxContent>
                    <w:p w14:paraId="7CEA3384" w14:textId="246799F9" w:rsidR="00984B76" w:rsidRDefault="00590785" w:rsidP="00590785">
                      <w:pPr>
                        <w:pBdr>
                          <w:top w:val="single" w:sz="24" w:space="11" w:color="2C567A" w:themeColor="accent1"/>
                          <w:bottom w:val="single" w:sz="24" w:space="8" w:color="2C567A" w:themeColor="accent1"/>
                        </w:pBdr>
                        <w:spacing w:after="0"/>
                        <w:rPr>
                          <w:rFonts w:ascii="Arial" w:hAnsi="Arial" w:cs="Arial"/>
                          <w:color w:val="202124"/>
                          <w:sz w:val="21"/>
                          <w:szCs w:val="21"/>
                          <w:lang w:val="en-IN" w:eastAsia="en-IN" w:bidi="hi-IN"/>
                        </w:rPr>
                      </w:pPr>
                      <w:r w:rsidRPr="00590785">
                        <w:rPr>
                          <w:rFonts w:ascii="Bradley Hand ITC" w:hAnsi="Bradley Hand ITC" w:cs="Arial"/>
                          <w:b/>
                          <w:bCs/>
                          <w:color w:val="202124"/>
                          <w:sz w:val="48"/>
                          <w:szCs w:val="48"/>
                          <w:lang w:val="en-IN" w:eastAsia="en-IN" w:bidi="hi-IN"/>
                        </w:rPr>
                        <w:t xml:space="preserve">Initial release </w:t>
                      </w:r>
                      <w:r w:rsidR="0037424E" w:rsidRPr="00590785">
                        <w:rPr>
                          <w:rFonts w:ascii="Bradley Hand ITC" w:hAnsi="Bradley Hand ITC" w:cs="Arial"/>
                          <w:b/>
                          <w:bCs/>
                          <w:color w:val="202124"/>
                          <w:sz w:val="48"/>
                          <w:szCs w:val="48"/>
                          <w:lang w:val="en-IN" w:eastAsia="en-IN" w:bidi="hi-IN"/>
                        </w:rPr>
                        <w:t>date</w:t>
                      </w:r>
                      <w:r w:rsidR="0037424E">
                        <w:rPr>
                          <w:rFonts w:ascii="Arial" w:hAnsi="Arial" w:cs="Arial"/>
                          <w:color w:val="202124"/>
                          <w:sz w:val="21"/>
                          <w:szCs w:val="21"/>
                          <w:lang w:val="en-IN" w:eastAsia="en-IN" w:bidi="hi-IN"/>
                        </w:rPr>
                        <w:t>: -</w:t>
                      </w:r>
                      <w:r w:rsidR="00DF2F3B">
                        <w:rPr>
                          <w:rFonts w:ascii="Arial" w:hAnsi="Arial" w:cs="Arial"/>
                          <w:color w:val="202124"/>
                          <w:sz w:val="21"/>
                          <w:szCs w:val="21"/>
                          <w:lang w:val="en-IN" w:eastAsia="en-IN" w:bidi="hi-IN"/>
                        </w:rPr>
                        <w:t xml:space="preserve"> </w:t>
                      </w:r>
                    </w:p>
                    <w:p w14:paraId="48E09CA8" w14:textId="7833F927" w:rsidR="00590785" w:rsidRDefault="00DF2F3B" w:rsidP="00590785">
                      <w:pPr>
                        <w:pBdr>
                          <w:top w:val="single" w:sz="24" w:space="11" w:color="2C567A" w:themeColor="accent1"/>
                          <w:bottom w:val="single" w:sz="24" w:space="8" w:color="2C567A" w:themeColor="accent1"/>
                        </w:pBdr>
                        <w:spacing w:after="0"/>
                        <w:rPr>
                          <w:i/>
                          <w:iCs/>
                          <w:color w:val="2C567A" w:themeColor="accent1"/>
                          <w:sz w:val="24"/>
                        </w:rPr>
                      </w:pPr>
                      <w:r w:rsidRPr="00984B76">
                        <w:rPr>
                          <w:rFonts w:ascii="Broadway" w:hAnsi="Broadway" w:cs="Arial"/>
                          <w:color w:val="202124"/>
                          <w:sz w:val="52"/>
                          <w:szCs w:val="52"/>
                          <w:shd w:val="clear" w:color="auto" w:fill="FFFFFF"/>
                        </w:rPr>
                        <w:t>10 April 1995</w:t>
                      </w:r>
                      <w:r w:rsidR="00590785">
                        <w:rPr>
                          <w:rFonts w:ascii="Arial" w:hAnsi="Arial" w:cs="Arial"/>
                          <w:color w:val="202124"/>
                          <w:sz w:val="21"/>
                          <w:szCs w:val="21"/>
                          <w:lang w:val="en-IN" w:eastAsia="en-IN" w:bidi="hi-IN"/>
                        </w:rPr>
                        <w:t xml:space="preserve">                   </w:t>
                      </w:r>
                    </w:p>
                  </w:txbxContent>
                </v:textbox>
                <w10:wrap type="topAndBottom" anchorx="page"/>
              </v:shape>
            </w:pict>
          </mc:Fallback>
        </mc:AlternateContent>
      </w:r>
      <w:r w:rsidR="00D01511">
        <w:br w:type="page"/>
      </w:r>
    </w:p>
    <w:p w14:paraId="6C44C7CE" w14:textId="34CDFDD2" w:rsidR="00D01511" w:rsidRDefault="005C125F">
      <w:r>
        <w:rPr>
          <w:noProof/>
        </w:rPr>
        <w:lastRenderedPageBreak/>
        <w:drawing>
          <wp:anchor distT="0" distB="0" distL="114300" distR="114300" simplePos="0" relativeHeight="251731968" behindDoc="0" locked="0" layoutInCell="1" allowOverlap="1" wp14:anchorId="43379733" wp14:editId="0A0D2E73">
            <wp:simplePos x="0" y="0"/>
            <wp:positionH relativeFrom="column">
              <wp:posOffset>-1233170</wp:posOffset>
            </wp:positionH>
            <wp:positionV relativeFrom="paragraph">
              <wp:posOffset>-38100</wp:posOffset>
            </wp:positionV>
            <wp:extent cx="3307080" cy="1981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3307080" cy="1981200"/>
                    </a:xfrm>
                    <a:prstGeom prst="rect">
                      <a:avLst/>
                    </a:prstGeom>
                  </pic:spPr>
                </pic:pic>
              </a:graphicData>
            </a:graphic>
            <wp14:sizeRelH relativeFrom="margin">
              <wp14:pctWidth>0</wp14:pctWidth>
            </wp14:sizeRelH>
            <wp14:sizeRelV relativeFrom="margin">
              <wp14:pctHeight>0</wp14:pctHeight>
            </wp14:sizeRelV>
          </wp:anchor>
        </w:drawing>
      </w:r>
      <w:r w:rsidR="006E3DC2">
        <w:rPr>
          <w:noProof/>
        </w:rPr>
        <mc:AlternateContent>
          <mc:Choice Requires="wps">
            <w:drawing>
              <wp:anchor distT="45720" distB="45720" distL="114300" distR="114300" simplePos="0" relativeHeight="251682816" behindDoc="0" locked="0" layoutInCell="1" allowOverlap="1" wp14:anchorId="5E1B2BA0" wp14:editId="0FAE7D5A">
                <wp:simplePos x="0" y="0"/>
                <wp:positionH relativeFrom="column">
                  <wp:posOffset>2028190</wp:posOffset>
                </wp:positionH>
                <wp:positionV relativeFrom="paragraph">
                  <wp:posOffset>0</wp:posOffset>
                </wp:positionV>
                <wp:extent cx="4343400" cy="853440"/>
                <wp:effectExtent l="0" t="0" r="1905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853440"/>
                        </a:xfrm>
                        <a:prstGeom prst="rect">
                          <a:avLst/>
                        </a:prstGeom>
                        <a:solidFill>
                          <a:srgbClr val="FFFFFF"/>
                        </a:solidFill>
                        <a:ln w="9525">
                          <a:solidFill>
                            <a:srgbClr val="000000"/>
                          </a:solidFill>
                          <a:miter lim="800000"/>
                          <a:headEnd/>
                          <a:tailEnd/>
                        </a:ln>
                      </wps:spPr>
                      <wps:txbx>
                        <w:txbxContent>
                          <w:p w14:paraId="3673C59F" w14:textId="7B1285FC" w:rsidR="006E3DC2" w:rsidRDefault="006E3DC2">
                            <w:r w:rsidRPr="006E3DC2">
                              <w:t xml:space="preserve"> </w:t>
                            </w:r>
                            <w:r w:rsidRPr="006E3DC2">
                              <w:rPr>
                                <w:rFonts w:ascii="Georgia" w:hAnsi="Georgia"/>
                                <w:color w:val="003963" w:themeColor="accent2" w:themeShade="80"/>
                                <w:sz w:val="44"/>
                                <w:szCs w:val="44"/>
                                <w:shd w:val="clear" w:color="auto" w:fill="FFFFFF"/>
                              </w:rPr>
                              <w:t>Safari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B2BA0" id="_x0000_s1044" type="#_x0000_t202" style="position:absolute;margin-left:159.7pt;margin-top:0;width:342pt;height:67.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">
                <v:textbox>
                  <w:txbxContent>
                    <w:p w14:paraId="3673C59F" w14:textId="7B1285FC" w:rsidR="006E3DC2" w:rsidRDefault="006E3DC2">
                      <w:r w:rsidRPr="006E3DC2">
                        <w:t xml:space="preserve"> </w:t>
                      </w:r>
                      <w:r w:rsidRPr="006E3DC2">
                        <w:rPr>
                          <w:rFonts w:ascii="Georgia" w:hAnsi="Georgia"/>
                          <w:color w:val="003963" w:themeColor="accent2" w:themeShade="80"/>
                          <w:sz w:val="44"/>
                          <w:szCs w:val="44"/>
                          <w:shd w:val="clear" w:color="auto" w:fill="FFFFFF"/>
                        </w:rPr>
                        <w:t>Safari</w:t>
                      </w:r>
                    </w:p>
                  </w:txbxContent>
                </v:textbox>
                <w10:wrap type="square"/>
              </v:shape>
            </w:pict>
          </mc:Fallback>
        </mc:AlternateContent>
      </w:r>
      <w:r w:rsidR="00590785">
        <w:rPr>
          <w:noProof/>
        </w:rPr>
        <mc:AlternateContent>
          <mc:Choice Requires="wps">
            <w:drawing>
              <wp:anchor distT="91440" distB="91440" distL="114300" distR="114300" simplePos="0" relativeHeight="251675648" behindDoc="0" locked="0" layoutInCell="1" allowOverlap="1" wp14:anchorId="3917E703" wp14:editId="43FCC9D5">
                <wp:simplePos x="0" y="0"/>
                <wp:positionH relativeFrom="page">
                  <wp:posOffset>2865120</wp:posOffset>
                </wp:positionH>
                <wp:positionV relativeFrom="paragraph">
                  <wp:posOffset>1005840</wp:posOffset>
                </wp:positionV>
                <wp:extent cx="4450080" cy="1407160"/>
                <wp:effectExtent l="0" t="0" r="0" b="25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080" cy="1407160"/>
                        </a:xfrm>
                        <a:prstGeom prst="rect">
                          <a:avLst/>
                        </a:prstGeom>
                        <a:noFill/>
                        <a:ln w="9525">
                          <a:noFill/>
                          <a:miter lim="800000"/>
                          <a:headEnd/>
                          <a:tailEnd/>
                        </a:ln>
                      </wps:spPr>
                      <wps:txbx>
                        <w:txbxContent>
                          <w:p w14:paraId="64E4DB66" w14:textId="6686507D" w:rsidR="00B42D6D" w:rsidRDefault="00590785">
                            <w:pPr>
                              <w:pBdr>
                                <w:top w:val="single" w:sz="24" w:space="8" w:color="2C567A" w:themeColor="accent1"/>
                                <w:bottom w:val="single" w:sz="24" w:space="8" w:color="2C567A" w:themeColor="accent1"/>
                              </w:pBdr>
                              <w:spacing w:after="0"/>
                              <w:rPr>
                                <w:rFonts w:ascii="Broadway" w:hAnsi="Broadway" w:cs="Arial"/>
                                <w:color w:val="202124"/>
                                <w:sz w:val="52"/>
                                <w:szCs w:val="52"/>
                                <w:lang w:val="en-IN" w:eastAsia="en-IN" w:bidi="hi-IN"/>
                              </w:rPr>
                            </w:pPr>
                            <w:r w:rsidRPr="00590785">
                              <w:rPr>
                                <w:rFonts w:ascii="Bradley Hand ITC" w:hAnsi="Bradley Hand ITC" w:cs="Arial"/>
                                <w:b/>
                                <w:bCs/>
                                <w:color w:val="202124"/>
                                <w:sz w:val="48"/>
                                <w:szCs w:val="48"/>
                                <w:lang w:val="en-IN" w:eastAsia="en-IN" w:bidi="hi-IN"/>
                              </w:rPr>
                              <w:t xml:space="preserve">Initial release </w:t>
                            </w:r>
                            <w:r w:rsidR="0037424E" w:rsidRPr="00590785">
                              <w:rPr>
                                <w:rFonts w:ascii="Bradley Hand ITC" w:hAnsi="Bradley Hand ITC" w:cs="Arial"/>
                                <w:b/>
                                <w:bCs/>
                                <w:color w:val="202124"/>
                                <w:sz w:val="48"/>
                                <w:szCs w:val="48"/>
                                <w:lang w:val="en-IN" w:eastAsia="en-IN" w:bidi="hi-IN"/>
                              </w:rPr>
                              <w:t>date</w:t>
                            </w:r>
                            <w:r w:rsidR="0037424E" w:rsidRPr="00B42D6D">
                              <w:rPr>
                                <w:rFonts w:ascii="Broadway" w:hAnsi="Broadway" w:cs="Arial"/>
                                <w:color w:val="202124"/>
                                <w:sz w:val="52"/>
                                <w:szCs w:val="52"/>
                                <w:lang w:val="en-IN" w:eastAsia="en-IN" w:bidi="hi-IN"/>
                              </w:rPr>
                              <w:t>: -</w:t>
                            </w:r>
                            <w:r w:rsidRPr="00B42D6D">
                              <w:rPr>
                                <w:rFonts w:ascii="Broadway" w:hAnsi="Broadway" w:cs="Arial"/>
                                <w:color w:val="202124"/>
                                <w:sz w:val="52"/>
                                <w:szCs w:val="52"/>
                                <w:lang w:val="en-IN" w:eastAsia="en-IN" w:bidi="hi-IN"/>
                              </w:rPr>
                              <w:t xml:space="preserve">    </w:t>
                            </w:r>
                          </w:p>
                          <w:p w14:paraId="3E610DEC" w14:textId="1E20A19E" w:rsidR="00590785" w:rsidRPr="00B42D6D" w:rsidRDefault="006E3DC2">
                            <w:pPr>
                              <w:pBdr>
                                <w:top w:val="single" w:sz="24" w:space="8" w:color="2C567A" w:themeColor="accent1"/>
                                <w:bottom w:val="single" w:sz="24" w:space="8" w:color="2C567A" w:themeColor="accent1"/>
                              </w:pBdr>
                              <w:spacing w:after="0"/>
                              <w:rPr>
                                <w:rFonts w:ascii="Broadway" w:hAnsi="Broadway"/>
                                <w:i/>
                                <w:iCs/>
                                <w:color w:val="2C567A" w:themeColor="accent1"/>
                                <w:sz w:val="52"/>
                                <w:szCs w:val="52"/>
                              </w:rPr>
                            </w:pPr>
                            <w:r w:rsidRPr="00B42D6D">
                              <w:rPr>
                                <w:rFonts w:ascii="Broadway" w:hAnsi="Broadway" w:cs="Arial"/>
                                <w:color w:val="202124"/>
                                <w:sz w:val="52"/>
                                <w:szCs w:val="52"/>
                                <w:lang w:val="en-IN" w:eastAsia="en-IN" w:bidi="hi-IN"/>
                              </w:rPr>
                              <w:t>7</w:t>
                            </w:r>
                            <w:r w:rsidRPr="00B42D6D">
                              <w:rPr>
                                <w:rFonts w:ascii="Broadway" w:hAnsi="Broadway" w:cs="Arial"/>
                                <w:color w:val="202124"/>
                                <w:sz w:val="52"/>
                                <w:szCs w:val="52"/>
                                <w:shd w:val="clear" w:color="auto" w:fill="FFFFFF"/>
                              </w:rPr>
                              <w:t xml:space="preserve"> January 2003</w:t>
                            </w:r>
                            <w:r w:rsidR="00590785" w:rsidRPr="00B42D6D">
                              <w:rPr>
                                <w:rFonts w:ascii="Broadway" w:hAnsi="Broadway" w:cs="Arial"/>
                                <w:color w:val="202124"/>
                                <w:sz w:val="52"/>
                                <w:szCs w:val="52"/>
                                <w:lang w:val="en-IN" w:eastAsia="en-IN" w:bidi="hi-I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7E703" id="_x0000_s1045" type="#_x0000_t202" style="position:absolute;margin-left:225.6pt;margin-top:79.2pt;width:350.4pt;height:110.8pt;z-index:2516756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" filled="f" stroked="f">
                <v:textbox>
                  <w:txbxContent>
                    <w:p w14:paraId="64E4DB66" w14:textId="6686507D" w:rsidR="00B42D6D" w:rsidRDefault="00590785">
                      <w:pPr>
                        <w:pBdr>
                          <w:top w:val="single" w:sz="24" w:space="8" w:color="2C567A" w:themeColor="accent1"/>
                          <w:bottom w:val="single" w:sz="24" w:space="8" w:color="2C567A" w:themeColor="accent1"/>
                        </w:pBdr>
                        <w:spacing w:after="0"/>
                        <w:rPr>
                          <w:rFonts w:ascii="Broadway" w:hAnsi="Broadway" w:cs="Arial"/>
                          <w:color w:val="202124"/>
                          <w:sz w:val="52"/>
                          <w:szCs w:val="52"/>
                          <w:lang w:val="en-IN" w:eastAsia="en-IN" w:bidi="hi-IN"/>
                        </w:rPr>
                      </w:pPr>
                      <w:r w:rsidRPr="00590785">
                        <w:rPr>
                          <w:rFonts w:ascii="Bradley Hand ITC" w:hAnsi="Bradley Hand ITC" w:cs="Arial"/>
                          <w:b/>
                          <w:bCs/>
                          <w:color w:val="202124"/>
                          <w:sz w:val="48"/>
                          <w:szCs w:val="48"/>
                          <w:lang w:val="en-IN" w:eastAsia="en-IN" w:bidi="hi-IN"/>
                        </w:rPr>
                        <w:t xml:space="preserve">Initial release </w:t>
                      </w:r>
                      <w:r w:rsidR="0037424E" w:rsidRPr="00590785">
                        <w:rPr>
                          <w:rFonts w:ascii="Bradley Hand ITC" w:hAnsi="Bradley Hand ITC" w:cs="Arial"/>
                          <w:b/>
                          <w:bCs/>
                          <w:color w:val="202124"/>
                          <w:sz w:val="48"/>
                          <w:szCs w:val="48"/>
                          <w:lang w:val="en-IN" w:eastAsia="en-IN" w:bidi="hi-IN"/>
                        </w:rPr>
                        <w:t>date</w:t>
                      </w:r>
                      <w:r w:rsidR="0037424E" w:rsidRPr="00B42D6D">
                        <w:rPr>
                          <w:rFonts w:ascii="Broadway" w:hAnsi="Broadway" w:cs="Arial"/>
                          <w:color w:val="202124"/>
                          <w:sz w:val="52"/>
                          <w:szCs w:val="52"/>
                          <w:lang w:val="en-IN" w:eastAsia="en-IN" w:bidi="hi-IN"/>
                        </w:rPr>
                        <w:t>: -</w:t>
                      </w:r>
                      <w:r w:rsidRPr="00B42D6D">
                        <w:rPr>
                          <w:rFonts w:ascii="Broadway" w:hAnsi="Broadway" w:cs="Arial"/>
                          <w:color w:val="202124"/>
                          <w:sz w:val="52"/>
                          <w:szCs w:val="52"/>
                          <w:lang w:val="en-IN" w:eastAsia="en-IN" w:bidi="hi-IN"/>
                        </w:rPr>
                        <w:t xml:space="preserve">    </w:t>
                      </w:r>
                    </w:p>
                    <w:p w14:paraId="3E610DEC" w14:textId="1E20A19E" w:rsidR="00590785" w:rsidRPr="00B42D6D" w:rsidRDefault="006E3DC2">
                      <w:pPr>
                        <w:pBdr>
                          <w:top w:val="single" w:sz="24" w:space="8" w:color="2C567A" w:themeColor="accent1"/>
                          <w:bottom w:val="single" w:sz="24" w:space="8" w:color="2C567A" w:themeColor="accent1"/>
                        </w:pBdr>
                        <w:spacing w:after="0"/>
                        <w:rPr>
                          <w:rFonts w:ascii="Broadway" w:hAnsi="Broadway"/>
                          <w:i/>
                          <w:iCs/>
                          <w:color w:val="2C567A" w:themeColor="accent1"/>
                          <w:sz w:val="52"/>
                          <w:szCs w:val="52"/>
                        </w:rPr>
                      </w:pPr>
                      <w:r w:rsidRPr="00B42D6D">
                        <w:rPr>
                          <w:rFonts w:ascii="Broadway" w:hAnsi="Broadway" w:cs="Arial"/>
                          <w:color w:val="202124"/>
                          <w:sz w:val="52"/>
                          <w:szCs w:val="52"/>
                          <w:lang w:val="en-IN" w:eastAsia="en-IN" w:bidi="hi-IN"/>
                        </w:rPr>
                        <w:t>7</w:t>
                      </w:r>
                      <w:r w:rsidRPr="00B42D6D">
                        <w:rPr>
                          <w:rFonts w:ascii="Broadway" w:hAnsi="Broadway" w:cs="Arial"/>
                          <w:color w:val="202124"/>
                          <w:sz w:val="52"/>
                          <w:szCs w:val="52"/>
                          <w:shd w:val="clear" w:color="auto" w:fill="FFFFFF"/>
                        </w:rPr>
                        <w:t xml:space="preserve"> January 2003</w:t>
                      </w:r>
                      <w:r w:rsidR="00590785" w:rsidRPr="00B42D6D">
                        <w:rPr>
                          <w:rFonts w:ascii="Broadway" w:hAnsi="Broadway" w:cs="Arial"/>
                          <w:color w:val="202124"/>
                          <w:sz w:val="52"/>
                          <w:szCs w:val="52"/>
                          <w:lang w:val="en-IN" w:eastAsia="en-IN" w:bidi="hi-IN"/>
                        </w:rPr>
                        <w:t xml:space="preserve">              </w:t>
                      </w:r>
                    </w:p>
                  </w:txbxContent>
                </v:textbox>
                <w10:wrap type="topAndBottom" anchorx="page"/>
              </v:shape>
            </w:pict>
          </mc:Fallback>
        </mc:AlternateContent>
      </w:r>
    </w:p>
    <w:p w14:paraId="6D5F8A8D" w14:textId="72E71D85" w:rsidR="00DD4329" w:rsidRDefault="0037424E">
      <w:r>
        <w:rPr>
          <w:noProof/>
        </w:rPr>
        <mc:AlternateContent>
          <mc:Choice Requires="wps">
            <w:drawing>
              <wp:anchor distT="45720" distB="45720" distL="114300" distR="114300" simplePos="0" relativeHeight="251705344" behindDoc="0" locked="0" layoutInCell="1" allowOverlap="1" wp14:anchorId="40CAAD60" wp14:editId="5EA4CA05">
                <wp:simplePos x="0" y="0"/>
                <wp:positionH relativeFrom="column">
                  <wp:posOffset>1624330</wp:posOffset>
                </wp:positionH>
                <wp:positionV relativeFrom="paragraph">
                  <wp:posOffset>2219325</wp:posOffset>
                </wp:positionV>
                <wp:extent cx="4960620" cy="4236720"/>
                <wp:effectExtent l="0" t="0" r="0" b="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4236720"/>
                        </a:xfrm>
                        <a:prstGeom prst="rect">
                          <a:avLst/>
                        </a:prstGeom>
                        <a:solidFill>
                          <a:srgbClr val="FFFFFF"/>
                        </a:solidFill>
                        <a:ln w="9525">
                          <a:noFill/>
                          <a:miter lim="800000"/>
                          <a:headEnd/>
                          <a:tailEnd/>
                        </a:ln>
                      </wps:spPr>
                      <wps:txbx>
                        <w:txbxContent>
                          <w:p w14:paraId="55FD2ADD" w14:textId="59617ABD" w:rsidR="00A55788" w:rsidRPr="00AE68A8" w:rsidRDefault="00A55788" w:rsidP="00A55788">
                            <w:pPr>
                              <w:pStyle w:val="Heading1"/>
                            </w:pPr>
                            <w:r>
                              <w:t>About</w:t>
                            </w:r>
                          </w:p>
                          <w:p w14:paraId="4511270E" w14:textId="7A1FE5AD" w:rsidR="00A55788" w:rsidRDefault="00A55788" w:rsidP="00A55788">
                            <w:r>
                              <w:t xml:space="preserve">Safari is a graphical web browser that is developed by Apple. It is primarily based on open-source software properties, and mainly </w:t>
                            </w:r>
                            <w:r w:rsidR="0037424E">
                              <w:t>Web Kit</w:t>
                            </w:r>
                            <w:r>
                              <w:t>. It succeeded Netscape Navigator, Cyberdog and the most recent Internet Explorer for Mac as the default web browser for Macintosh computers. It is supported on macOS, iOS, and iPadOS; a Windows version was offered from 2007 to 2010.</w:t>
                            </w:r>
                          </w:p>
                          <w:p w14:paraId="3E140D85" w14:textId="77777777" w:rsidR="00A55788" w:rsidRDefault="00A55788" w:rsidP="00A55788"/>
                          <w:p w14:paraId="2A1209EF" w14:textId="22577219" w:rsidR="00252952" w:rsidRDefault="00A55788" w:rsidP="00A55788">
                            <w:r>
                              <w:t>Safari was introduced within the Mac OS X Panther in January 2003, and as of 2021, spawned a total of 15 revisions. The third generation (January 2007) brought compatibility to the iPhone via iPhone OS 1, while the Macintosh edition was topped with the fastest browser performance at that time. The fifth version (June 2010) made uses of a less distracted screen reader, extension and developer tools; it was also the final version for Windows. In the eleventh version (September 2017), it added supports for the Intelligent Tracking Prevention. The thirteenth version included various privacy and application updates such as the FIDO2 USB security key authentication and Web Apple Pay support. The fourteenth version (November 2020) was the most-previous revision of Safari. The 2020 version was 50% faster than Google Chrome, and it consumed less battery than other standard competitors. The fifteenth version (July 2021) was the current revision, featuring a redesigned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AAD60" id="_x0000_s1046" type="#_x0000_t202" style="position:absolute;margin-left:127.9pt;margin-top:174.75pt;width:390.6pt;height:333.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" stroked="f">
                <v:textbox>
                  <w:txbxContent>
                    <w:p w14:paraId="55FD2ADD" w14:textId="59617ABD" w:rsidR="00A55788" w:rsidRPr="00AE68A8" w:rsidRDefault="00A55788" w:rsidP="00A55788">
                      <w:pPr>
                        <w:pStyle w:val="Heading1"/>
                      </w:pPr>
                      <w:r>
                        <w:t>About</w:t>
                      </w:r>
                    </w:p>
                    <w:p w14:paraId="4511270E" w14:textId="7A1FE5AD" w:rsidR="00A55788" w:rsidRDefault="00A55788" w:rsidP="00A55788">
                      <w:r>
                        <w:t xml:space="preserve">Safari is a graphical web browser that is developed by Apple. It is primarily based on open-source software properties, and mainly </w:t>
                      </w:r>
                      <w:r w:rsidR="0037424E">
                        <w:t>Web Kit</w:t>
                      </w:r>
                      <w:r>
                        <w:t>. It succeeded Netscape Navigator, Cyberdog and the most recent Internet Explorer for Mac as the default web browser for Macintosh computers. It is supported on macOS, iOS, and iPadOS; a Windows version was offered from 2007 to 2010.</w:t>
                      </w:r>
                    </w:p>
                    <w:p w14:paraId="3E140D85" w14:textId="77777777" w:rsidR="00A55788" w:rsidRDefault="00A55788" w:rsidP="00A55788"/>
                    <w:p w14:paraId="2A1209EF" w14:textId="22577219" w:rsidR="00252952" w:rsidRDefault="00A55788" w:rsidP="00A55788">
                      <w:r>
                        <w:t>Safari was introduced within the Mac OS X Panther in January 2003, and as of 2021, spawned a total of 15 revisions. The third generation (January 2007) brought compatibility to the iPhone via iPhone OS 1, while the Macintosh edition was topped with the fastest browser performance at that time. The fifth version (June 2010) made uses of a less distracted screen reader, extension and developer tools; it was also the final version for Windows. In the eleventh version (September 2017), it added supports for the Intelligent Tracking Prevention. The thirteenth version included various privacy and application updates such as the FIDO2 USB security key authentication and Web Apple Pay support. The fourteenth version (November 2020) was the most-previous revision of Safari. The 2020 version was 50% faster than Google Chrome, and it consumed less battery than other standard competitors. The fifteenth version (July 2021) was the current revision, featuring a redesigned interface.</w:t>
                      </w:r>
                    </w:p>
                  </w:txbxContent>
                </v:textbox>
                <w10:wrap type="square"/>
              </v:shape>
            </w:pict>
          </mc:Fallback>
        </mc:AlternateContent>
      </w:r>
      <w:r w:rsidR="00542C17">
        <w:rPr>
          <w:noProof/>
        </w:rPr>
        <mc:AlternateContent>
          <mc:Choice Requires="wps">
            <w:drawing>
              <wp:anchor distT="45720" distB="45720" distL="114300" distR="114300" simplePos="0" relativeHeight="251725824" behindDoc="0" locked="0" layoutInCell="1" allowOverlap="1" wp14:anchorId="636CC5A4" wp14:editId="689230E5">
                <wp:simplePos x="0" y="0"/>
                <wp:positionH relativeFrom="column">
                  <wp:posOffset>-234950</wp:posOffset>
                </wp:positionH>
                <wp:positionV relativeFrom="paragraph">
                  <wp:posOffset>2828925</wp:posOffset>
                </wp:positionV>
                <wp:extent cx="1676400" cy="434340"/>
                <wp:effectExtent l="0" t="0" r="0" b="381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34340"/>
                        </a:xfrm>
                        <a:prstGeom prst="rect">
                          <a:avLst/>
                        </a:prstGeom>
                        <a:solidFill>
                          <a:srgbClr val="FFFFFF"/>
                        </a:solidFill>
                        <a:ln w="9525">
                          <a:noFill/>
                          <a:miter lim="800000"/>
                          <a:headEnd/>
                          <a:tailEnd/>
                        </a:ln>
                      </wps:spPr>
                      <wps:txbx>
                        <w:txbxContent>
                          <w:p w14:paraId="310C4371" w14:textId="074BE325" w:rsidR="00542C17" w:rsidRDefault="00542C17">
                            <w:r w:rsidRPr="00542C17">
                              <w:t>https://www.apple.com/in/safari/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CC5A4" id="_x0000_s1048" type="#_x0000_t202" style="position:absolute;margin-left:-18.5pt;margin-top:222.75pt;width:132pt;height:34.2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" stroked="f">
                <v:textbox>
                  <w:txbxContent>
                    <w:p w14:paraId="310C4371" w14:textId="074BE325" w:rsidR="00542C17" w:rsidRDefault="00542C17">
                      <w:r w:rsidRPr="00542C17">
                        <w:t>https://www.apple.com/in/safari/</w:t>
                      </w:r>
                    </w:p>
                  </w:txbxContent>
                </v:textbox>
                <w10:wrap type="square"/>
              </v:shape>
            </w:pict>
          </mc:Fallback>
        </mc:AlternateContent>
      </w:r>
      <w:r w:rsidR="00542C17">
        <w:rPr>
          <w:noProof/>
        </w:rPr>
        <w:drawing>
          <wp:anchor distT="0" distB="0" distL="114300" distR="114300" simplePos="0" relativeHeight="251711488" behindDoc="0" locked="0" layoutInCell="1" allowOverlap="1" wp14:anchorId="27B33AD2" wp14:editId="327E6F4E">
            <wp:simplePos x="0" y="0"/>
            <wp:positionH relativeFrom="margin">
              <wp:posOffset>-600710</wp:posOffset>
            </wp:positionH>
            <wp:positionV relativeFrom="paragraph">
              <wp:posOffset>2722245</wp:posOffset>
            </wp:positionV>
            <wp:extent cx="341630" cy="347345"/>
            <wp:effectExtent l="0" t="0" r="127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 cy="347345"/>
                    </a:xfrm>
                    <a:prstGeom prst="rect">
                      <a:avLst/>
                    </a:prstGeom>
                    <a:noFill/>
                  </pic:spPr>
                </pic:pic>
              </a:graphicData>
            </a:graphic>
          </wp:anchor>
        </w:drawing>
      </w:r>
      <w:r w:rsidR="00B42D6D">
        <w:rPr>
          <w:noProof/>
        </w:rPr>
        <mc:AlternateContent>
          <mc:Choice Requires="wps">
            <w:drawing>
              <wp:anchor distT="45720" distB="45720" distL="114300" distR="114300" simplePos="0" relativeHeight="251719680" behindDoc="0" locked="0" layoutInCell="1" allowOverlap="1" wp14:anchorId="4B3C0472" wp14:editId="15AC7732">
                <wp:simplePos x="0" y="0"/>
                <wp:positionH relativeFrom="column">
                  <wp:posOffset>-532130</wp:posOffset>
                </wp:positionH>
                <wp:positionV relativeFrom="paragraph">
                  <wp:posOffset>3423285</wp:posOffset>
                </wp:positionV>
                <wp:extent cx="1897380" cy="3116580"/>
                <wp:effectExtent l="0" t="0" r="7620" b="762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3116580"/>
                        </a:xfrm>
                        <a:prstGeom prst="rect">
                          <a:avLst/>
                        </a:prstGeom>
                        <a:solidFill>
                          <a:srgbClr val="FFFFFF"/>
                        </a:solidFill>
                        <a:ln w="9525">
                          <a:noFill/>
                          <a:miter lim="800000"/>
                          <a:headEnd/>
                          <a:tailEnd/>
                        </a:ln>
                      </wps:spPr>
                      <wps:txbx>
                        <w:txbxContent>
                          <w:p w14:paraId="78002F86" w14:textId="2C4F1DC0"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08AEC85" w14:textId="7516FED1" w:rsidR="00B42D6D" w:rsidRDefault="00542C17">
                            <w:r w:rsidRPr="00542C17">
                              <w:t>Apple used a remotely updated plug-in blacklist to prevent potentially dangerous or vulnerable plugins from running on Safari. Initially, Flash and Java contents were blocked on some early versions of Safari. Since Safari 12 support for NPAPI plugins (except for Flash) has been completely dropped. Starting with the release of Safari 14, support for Adobe Flash Player will be dropped altogether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C0472" id="_x0000_s1049" type="#_x0000_t202" style="position:absolute;margin-left:-41.9pt;margin-top:269.55pt;width:149.4pt;height:245.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" stroked="f">
                <v:textbox>
                  <w:txbxContent>
                    <w:p w14:paraId="78002F86" w14:textId="2C4F1DC0" w:rsidR="00B42D6D" w:rsidRDefault="00B42D6D" w:rsidP="00B42D6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Features</w:t>
                      </w:r>
                    </w:p>
                    <w:p w14:paraId="608AEC85" w14:textId="7516FED1" w:rsidR="00B42D6D" w:rsidRDefault="00542C17">
                      <w:r w:rsidRPr="00542C17">
                        <w:t>Apple used a remotely updated plug-in blacklist to prevent potentially dangerous or vulnerable plugins from running on Safari. Initially, Flash and Java contents were blocked on some early versions of Safari. Since Safari 12 support for NPAPI plugins (except for Flash) has been completely dropped. Starting with the release of Safari 14, support for Adobe Flash Player will be dropped altogether</w:t>
                      </w:r>
                    </w:p>
                  </w:txbxContent>
                </v:textbox>
                <w10:wrap type="square"/>
              </v:shape>
            </w:pict>
          </mc:Fallback>
        </mc:AlternateContent>
      </w:r>
    </w:p>
    <w:sectPr w:rsidR="00DD4329" w:rsidSect="00DB3FCA">
      <w:headerReference w:type="default" r:id="rId30"/>
      <w:type w:val="continuous"/>
      <w:pgSz w:w="12240" w:h="15840" w:code="1"/>
      <w:pgMar w:top="2304" w:right="1138" w:bottom="1138" w:left="1138" w:header="720" w:footer="1872"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8A35A" w14:textId="77777777" w:rsidR="00CF1752" w:rsidRDefault="00CF1752" w:rsidP="00590471">
      <w:r>
        <w:separator/>
      </w:r>
    </w:p>
  </w:endnote>
  <w:endnote w:type="continuationSeparator" w:id="0">
    <w:p w14:paraId="1832C947" w14:textId="77777777" w:rsidR="00CF1752" w:rsidRDefault="00CF1752"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Kokila">
    <w:charset w:val="00"/>
    <w:family w:val="swiss"/>
    <w:pitch w:val="variable"/>
    <w:sig w:usb0="00008003" w:usb1="00000000" w:usb2="00000000" w:usb3="00000000" w:csb0="00000001" w:csb1="00000000"/>
  </w:font>
  <w:font w:name="Bradley Hand ITC">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oadway">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FE90" w14:textId="77777777" w:rsidR="00CF1752" w:rsidRDefault="00CF1752" w:rsidP="00590471">
      <w:r>
        <w:separator/>
      </w:r>
    </w:p>
  </w:footnote>
  <w:footnote w:type="continuationSeparator" w:id="0">
    <w:p w14:paraId="637F726C" w14:textId="77777777" w:rsidR="00CF1752" w:rsidRDefault="00CF1752"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39392" w14:textId="77777777" w:rsidR="00590471" w:rsidRDefault="00AE68A8" w:rsidP="00060042">
    <w:pPr>
      <w:pStyle w:val="BodyText"/>
    </w:pPr>
    <w:r>
      <w:rPr>
        <w:noProof/>
      </w:rPr>
      <mc:AlternateContent>
        <mc:Choice Requires="wpg">
          <w:drawing>
            <wp:anchor distT="0" distB="0" distL="114300" distR="114300" simplePos="0" relativeHeight="251657216" behindDoc="0" locked="0" layoutInCell="1" allowOverlap="1" wp14:anchorId="5AE69E6B" wp14:editId="5C586734">
              <wp:simplePos x="0" y="0"/>
              <wp:positionH relativeFrom="column">
                <wp:posOffset>-1621790</wp:posOffset>
              </wp:positionH>
              <wp:positionV relativeFrom="paragraph">
                <wp:posOffset>-457200</wp:posOffset>
              </wp:positionV>
              <wp:extent cx="8685782" cy="10549896"/>
              <wp:effectExtent l="0" t="0" r="1270" b="381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up 14"/>
                      <wpg:cNvGrpSpPr/>
                      <wpg:grpSpPr>
                        <a:xfrm>
                          <a:off x="-15240" y="428625"/>
                          <a:ext cx="4064000" cy="3819525"/>
                          <a:chOff x="-15242" y="0"/>
                          <a:chExt cx="4064469" cy="4010526"/>
                        </a:xfrm>
                      </wpg:grpSpPr>
                      <wps:wsp>
                        <wps:cNvPr id="1" name="Freeform: Shape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08910" y="1000125"/>
                          <a:ext cx="5961632" cy="9549771"/>
                          <a:chOff x="-2676228" y="-5283698"/>
                          <a:chExt cx="4879079"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2F2522F1" id="Group 2" o:spid="_x0000_s1026" alt="&quot;&quot;"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w+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">
              <v:group id="Grou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FCA"/>
    <w:rsid w:val="00055B72"/>
    <w:rsid w:val="00060042"/>
    <w:rsid w:val="0008685D"/>
    <w:rsid w:val="000B37FE"/>
    <w:rsid w:val="00112FD7"/>
    <w:rsid w:val="001253DD"/>
    <w:rsid w:val="00150ABD"/>
    <w:rsid w:val="00164AD7"/>
    <w:rsid w:val="00222466"/>
    <w:rsid w:val="00223B1B"/>
    <w:rsid w:val="00236632"/>
    <w:rsid w:val="00252952"/>
    <w:rsid w:val="0029260E"/>
    <w:rsid w:val="002B4549"/>
    <w:rsid w:val="00310F17"/>
    <w:rsid w:val="003326CB"/>
    <w:rsid w:val="0037424E"/>
    <w:rsid w:val="00376291"/>
    <w:rsid w:val="003763B9"/>
    <w:rsid w:val="00380FD1"/>
    <w:rsid w:val="00383D02"/>
    <w:rsid w:val="00384CE1"/>
    <w:rsid w:val="00435935"/>
    <w:rsid w:val="00492E2E"/>
    <w:rsid w:val="004C598A"/>
    <w:rsid w:val="004C6E2D"/>
    <w:rsid w:val="004E158A"/>
    <w:rsid w:val="00542C17"/>
    <w:rsid w:val="005471D7"/>
    <w:rsid w:val="00565C77"/>
    <w:rsid w:val="0056708E"/>
    <w:rsid w:val="00577EEE"/>
    <w:rsid w:val="005801E5"/>
    <w:rsid w:val="00590471"/>
    <w:rsid w:val="00590785"/>
    <w:rsid w:val="005C125F"/>
    <w:rsid w:val="005D01FA"/>
    <w:rsid w:val="005D45DC"/>
    <w:rsid w:val="00653DF6"/>
    <w:rsid w:val="006716D8"/>
    <w:rsid w:val="006920F0"/>
    <w:rsid w:val="006C020C"/>
    <w:rsid w:val="006D79A8"/>
    <w:rsid w:val="006E3DC2"/>
    <w:rsid w:val="0070184C"/>
    <w:rsid w:val="007575B6"/>
    <w:rsid w:val="00777F6F"/>
    <w:rsid w:val="007F5B63"/>
    <w:rsid w:val="00803A0A"/>
    <w:rsid w:val="00846CB9"/>
    <w:rsid w:val="008A1E6E"/>
    <w:rsid w:val="008B108C"/>
    <w:rsid w:val="008C2CFC"/>
    <w:rsid w:val="009475DC"/>
    <w:rsid w:val="00967B93"/>
    <w:rsid w:val="00984B76"/>
    <w:rsid w:val="009B591F"/>
    <w:rsid w:val="00A31B16"/>
    <w:rsid w:val="00A55788"/>
    <w:rsid w:val="00AE68A8"/>
    <w:rsid w:val="00AE7462"/>
    <w:rsid w:val="00AF002D"/>
    <w:rsid w:val="00B42D6D"/>
    <w:rsid w:val="00B6466C"/>
    <w:rsid w:val="00B76CDA"/>
    <w:rsid w:val="00B94353"/>
    <w:rsid w:val="00BC0A58"/>
    <w:rsid w:val="00C14078"/>
    <w:rsid w:val="00C45A9B"/>
    <w:rsid w:val="00C83A18"/>
    <w:rsid w:val="00CB20CE"/>
    <w:rsid w:val="00CC1E8B"/>
    <w:rsid w:val="00CD2321"/>
    <w:rsid w:val="00CE1E3D"/>
    <w:rsid w:val="00CF1752"/>
    <w:rsid w:val="00D01511"/>
    <w:rsid w:val="00D053FA"/>
    <w:rsid w:val="00D26515"/>
    <w:rsid w:val="00D559C5"/>
    <w:rsid w:val="00DB3FCA"/>
    <w:rsid w:val="00DB5E62"/>
    <w:rsid w:val="00DD4329"/>
    <w:rsid w:val="00DF2F3B"/>
    <w:rsid w:val="00DF68DF"/>
    <w:rsid w:val="00E26AED"/>
    <w:rsid w:val="00E73AB8"/>
    <w:rsid w:val="00E77B5E"/>
    <w:rsid w:val="00E90A60"/>
    <w:rsid w:val="00ED47F7"/>
    <w:rsid w:val="00EE7E09"/>
    <w:rsid w:val="00F0223C"/>
    <w:rsid w:val="00F27A41"/>
    <w:rsid w:val="00F3235D"/>
    <w:rsid w:val="00F509FC"/>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CC54C6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qFormat/>
    <w:rsid w:val="006E3DC2"/>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semiHidden/>
    <w:unhideWhenUsed/>
    <w:rsid w:val="00B42D6D"/>
    <w:pPr>
      <w:keepNext/>
      <w:keepLines/>
      <w:spacing w:before="40"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link w:val="NoSpacingChar"/>
    <w:uiPriority w:val="1"/>
    <w:qFormat/>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 w:type="character" w:customStyle="1" w:styleId="NoSpacingChar">
    <w:name w:val="No Spacing Char"/>
    <w:basedOn w:val="DefaultParagraphFont"/>
    <w:link w:val="NoSpacing"/>
    <w:uiPriority w:val="1"/>
    <w:rsid w:val="00DB3FCA"/>
    <w:rPr>
      <w:rFonts w:cs="Georgia"/>
      <w:sz w:val="8"/>
    </w:rPr>
  </w:style>
  <w:style w:type="character" w:customStyle="1" w:styleId="qllird">
    <w:name w:val="qllird"/>
    <w:basedOn w:val="DefaultParagraphFont"/>
    <w:rsid w:val="00D559C5"/>
  </w:style>
  <w:style w:type="paragraph" w:styleId="NormalWeb">
    <w:name w:val="Normal (Web)"/>
    <w:basedOn w:val="Normal"/>
    <w:uiPriority w:val="99"/>
    <w:semiHidden/>
    <w:unhideWhenUsed/>
    <w:rsid w:val="0070184C"/>
    <w:pPr>
      <w:spacing w:before="100" w:beforeAutospacing="1" w:after="100" w:afterAutospacing="1"/>
    </w:pPr>
    <w:rPr>
      <w:rFonts w:ascii="Times New Roman" w:hAnsi="Times New Roman"/>
      <w:sz w:val="24"/>
      <w:szCs w:val="24"/>
      <w:lang w:val="en-IN" w:eastAsia="en-IN" w:bidi="hi-IN"/>
    </w:rPr>
  </w:style>
  <w:style w:type="character" w:styleId="Hyperlink">
    <w:name w:val="Hyperlink"/>
    <w:basedOn w:val="DefaultParagraphFont"/>
    <w:uiPriority w:val="99"/>
    <w:semiHidden/>
    <w:unhideWhenUsed/>
    <w:rsid w:val="0070184C"/>
    <w:rPr>
      <w:color w:val="0000FF"/>
      <w:u w:val="single"/>
    </w:rPr>
  </w:style>
  <w:style w:type="character" w:customStyle="1" w:styleId="Heading2Char">
    <w:name w:val="Heading 2 Char"/>
    <w:basedOn w:val="DefaultParagraphFont"/>
    <w:link w:val="Heading2"/>
    <w:uiPriority w:val="9"/>
    <w:semiHidden/>
    <w:rsid w:val="00B42D6D"/>
    <w:rPr>
      <w:rFonts w:asciiTheme="majorHAnsi" w:eastAsiaTheme="majorEastAsia" w:hAnsiTheme="majorHAnsi" w:cstheme="majorBidi"/>
      <w:color w:val="21405B" w:themeColor="accent1" w:themeShade="BF"/>
      <w:sz w:val="26"/>
      <w:szCs w:val="26"/>
    </w:rPr>
  </w:style>
  <w:style w:type="character" w:customStyle="1" w:styleId="mw-headline">
    <w:name w:val="mw-headline"/>
    <w:basedOn w:val="DefaultParagraphFont"/>
    <w:rsid w:val="00B4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428878">
      <w:bodyDiv w:val="1"/>
      <w:marLeft w:val="0"/>
      <w:marRight w:val="0"/>
      <w:marTop w:val="0"/>
      <w:marBottom w:val="0"/>
      <w:divBdr>
        <w:top w:val="none" w:sz="0" w:space="0" w:color="auto"/>
        <w:left w:val="none" w:sz="0" w:space="0" w:color="auto"/>
        <w:bottom w:val="none" w:sz="0" w:space="0" w:color="auto"/>
        <w:right w:val="none" w:sz="0" w:space="0" w:color="auto"/>
      </w:divBdr>
    </w:div>
    <w:div w:id="303391507">
      <w:bodyDiv w:val="1"/>
      <w:marLeft w:val="0"/>
      <w:marRight w:val="0"/>
      <w:marTop w:val="0"/>
      <w:marBottom w:val="0"/>
      <w:divBdr>
        <w:top w:val="none" w:sz="0" w:space="0" w:color="auto"/>
        <w:left w:val="none" w:sz="0" w:space="0" w:color="auto"/>
        <w:bottom w:val="none" w:sz="0" w:space="0" w:color="auto"/>
        <w:right w:val="none" w:sz="0" w:space="0" w:color="auto"/>
      </w:divBdr>
      <w:divsChild>
        <w:div w:id="490416729">
          <w:marLeft w:val="0"/>
          <w:marRight w:val="0"/>
          <w:marTop w:val="0"/>
          <w:marBottom w:val="0"/>
          <w:divBdr>
            <w:top w:val="none" w:sz="0" w:space="0" w:color="auto"/>
            <w:left w:val="none" w:sz="0" w:space="0" w:color="auto"/>
            <w:bottom w:val="none" w:sz="0" w:space="0" w:color="auto"/>
            <w:right w:val="none" w:sz="0" w:space="0" w:color="auto"/>
          </w:divBdr>
        </w:div>
      </w:divsChild>
    </w:div>
    <w:div w:id="637221586">
      <w:bodyDiv w:val="1"/>
      <w:marLeft w:val="0"/>
      <w:marRight w:val="0"/>
      <w:marTop w:val="0"/>
      <w:marBottom w:val="0"/>
      <w:divBdr>
        <w:top w:val="none" w:sz="0" w:space="0" w:color="auto"/>
        <w:left w:val="none" w:sz="0" w:space="0" w:color="auto"/>
        <w:bottom w:val="none" w:sz="0" w:space="0" w:color="auto"/>
        <w:right w:val="none" w:sz="0" w:space="0" w:color="auto"/>
      </w:divBdr>
      <w:divsChild>
        <w:div w:id="1082337425">
          <w:marLeft w:val="0"/>
          <w:marRight w:val="0"/>
          <w:marTop w:val="0"/>
          <w:marBottom w:val="0"/>
          <w:divBdr>
            <w:top w:val="none" w:sz="0" w:space="0" w:color="auto"/>
            <w:left w:val="none" w:sz="0" w:space="0" w:color="auto"/>
            <w:bottom w:val="none" w:sz="0" w:space="0" w:color="auto"/>
            <w:right w:val="none" w:sz="0" w:space="0" w:color="auto"/>
          </w:divBdr>
          <w:divsChild>
            <w:div w:id="1037582505">
              <w:marLeft w:val="0"/>
              <w:marRight w:val="0"/>
              <w:marTop w:val="0"/>
              <w:marBottom w:val="0"/>
              <w:divBdr>
                <w:top w:val="none" w:sz="0" w:space="0" w:color="auto"/>
                <w:left w:val="none" w:sz="0" w:space="0" w:color="auto"/>
                <w:bottom w:val="none" w:sz="0" w:space="0" w:color="auto"/>
                <w:right w:val="none" w:sz="0" w:space="0" w:color="auto"/>
              </w:divBdr>
              <w:divsChild>
                <w:div w:id="1243491703">
                  <w:marLeft w:val="0"/>
                  <w:marRight w:val="0"/>
                  <w:marTop w:val="0"/>
                  <w:marBottom w:val="0"/>
                  <w:divBdr>
                    <w:top w:val="none" w:sz="0" w:space="0" w:color="auto"/>
                    <w:left w:val="none" w:sz="0" w:space="0" w:color="auto"/>
                    <w:bottom w:val="none" w:sz="0" w:space="0" w:color="auto"/>
                    <w:right w:val="none" w:sz="0" w:space="0" w:color="auto"/>
                  </w:divBdr>
                  <w:divsChild>
                    <w:div w:id="13283616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2065301">
      <w:bodyDiv w:val="1"/>
      <w:marLeft w:val="0"/>
      <w:marRight w:val="0"/>
      <w:marTop w:val="0"/>
      <w:marBottom w:val="0"/>
      <w:divBdr>
        <w:top w:val="none" w:sz="0" w:space="0" w:color="auto"/>
        <w:left w:val="none" w:sz="0" w:space="0" w:color="auto"/>
        <w:bottom w:val="none" w:sz="0" w:space="0" w:color="auto"/>
        <w:right w:val="none" w:sz="0" w:space="0" w:color="auto"/>
      </w:divBdr>
    </w:div>
    <w:div w:id="836309581">
      <w:bodyDiv w:val="1"/>
      <w:marLeft w:val="0"/>
      <w:marRight w:val="0"/>
      <w:marTop w:val="0"/>
      <w:marBottom w:val="0"/>
      <w:divBdr>
        <w:top w:val="none" w:sz="0" w:space="0" w:color="auto"/>
        <w:left w:val="none" w:sz="0" w:space="0" w:color="auto"/>
        <w:bottom w:val="none" w:sz="0" w:space="0" w:color="auto"/>
        <w:right w:val="none" w:sz="0" w:space="0" w:color="auto"/>
      </w:divBdr>
    </w:div>
    <w:div w:id="958415610">
      <w:bodyDiv w:val="1"/>
      <w:marLeft w:val="0"/>
      <w:marRight w:val="0"/>
      <w:marTop w:val="0"/>
      <w:marBottom w:val="0"/>
      <w:divBdr>
        <w:top w:val="none" w:sz="0" w:space="0" w:color="auto"/>
        <w:left w:val="none" w:sz="0" w:space="0" w:color="auto"/>
        <w:bottom w:val="none" w:sz="0" w:space="0" w:color="auto"/>
        <w:right w:val="none" w:sz="0" w:space="0" w:color="auto"/>
      </w:divBdr>
    </w:div>
    <w:div w:id="1179540352">
      <w:bodyDiv w:val="1"/>
      <w:marLeft w:val="0"/>
      <w:marRight w:val="0"/>
      <w:marTop w:val="0"/>
      <w:marBottom w:val="0"/>
      <w:divBdr>
        <w:top w:val="none" w:sz="0" w:space="0" w:color="auto"/>
        <w:left w:val="none" w:sz="0" w:space="0" w:color="auto"/>
        <w:bottom w:val="none" w:sz="0" w:space="0" w:color="auto"/>
        <w:right w:val="none" w:sz="0" w:space="0" w:color="auto"/>
      </w:divBdr>
      <w:divsChild>
        <w:div w:id="22217992">
          <w:marLeft w:val="0"/>
          <w:marRight w:val="0"/>
          <w:marTop w:val="0"/>
          <w:marBottom w:val="0"/>
          <w:divBdr>
            <w:top w:val="none" w:sz="0" w:space="0" w:color="auto"/>
            <w:left w:val="none" w:sz="0" w:space="0" w:color="auto"/>
            <w:bottom w:val="none" w:sz="0" w:space="0" w:color="auto"/>
            <w:right w:val="none" w:sz="0" w:space="0" w:color="auto"/>
          </w:divBdr>
          <w:divsChild>
            <w:div w:id="321353626">
              <w:marLeft w:val="0"/>
              <w:marRight w:val="0"/>
              <w:marTop w:val="0"/>
              <w:marBottom w:val="0"/>
              <w:divBdr>
                <w:top w:val="none" w:sz="0" w:space="0" w:color="auto"/>
                <w:left w:val="none" w:sz="0" w:space="0" w:color="auto"/>
                <w:bottom w:val="none" w:sz="0" w:space="0" w:color="auto"/>
                <w:right w:val="none" w:sz="0" w:space="0" w:color="auto"/>
              </w:divBdr>
              <w:divsChild>
                <w:div w:id="1255092792">
                  <w:marLeft w:val="0"/>
                  <w:marRight w:val="0"/>
                  <w:marTop w:val="0"/>
                  <w:marBottom w:val="0"/>
                  <w:divBdr>
                    <w:top w:val="none" w:sz="0" w:space="0" w:color="auto"/>
                    <w:left w:val="none" w:sz="0" w:space="0" w:color="auto"/>
                    <w:bottom w:val="none" w:sz="0" w:space="0" w:color="auto"/>
                    <w:right w:val="none" w:sz="0" w:space="0" w:color="auto"/>
                  </w:divBdr>
                  <w:divsChild>
                    <w:div w:id="4677458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6591069">
      <w:bodyDiv w:val="1"/>
      <w:marLeft w:val="0"/>
      <w:marRight w:val="0"/>
      <w:marTop w:val="0"/>
      <w:marBottom w:val="0"/>
      <w:divBdr>
        <w:top w:val="none" w:sz="0" w:space="0" w:color="auto"/>
        <w:left w:val="none" w:sz="0" w:space="0" w:color="auto"/>
        <w:bottom w:val="none" w:sz="0" w:space="0" w:color="auto"/>
        <w:right w:val="none" w:sz="0" w:space="0" w:color="auto"/>
      </w:divBdr>
      <w:divsChild>
        <w:div w:id="490996648">
          <w:marLeft w:val="0"/>
          <w:marRight w:val="0"/>
          <w:marTop w:val="0"/>
          <w:marBottom w:val="0"/>
          <w:divBdr>
            <w:top w:val="none" w:sz="0" w:space="0" w:color="auto"/>
            <w:left w:val="none" w:sz="0" w:space="0" w:color="auto"/>
            <w:bottom w:val="none" w:sz="0" w:space="0" w:color="auto"/>
            <w:right w:val="none" w:sz="0" w:space="0" w:color="auto"/>
          </w:divBdr>
          <w:divsChild>
            <w:div w:id="33510263">
              <w:marLeft w:val="0"/>
              <w:marRight w:val="0"/>
              <w:marTop w:val="0"/>
              <w:marBottom w:val="0"/>
              <w:divBdr>
                <w:top w:val="none" w:sz="0" w:space="0" w:color="auto"/>
                <w:left w:val="none" w:sz="0" w:space="0" w:color="auto"/>
                <w:bottom w:val="none" w:sz="0" w:space="0" w:color="auto"/>
                <w:right w:val="none" w:sz="0" w:space="0" w:color="auto"/>
              </w:divBdr>
              <w:divsChild>
                <w:div w:id="2070034856">
                  <w:marLeft w:val="0"/>
                  <w:marRight w:val="0"/>
                  <w:marTop w:val="0"/>
                  <w:marBottom w:val="0"/>
                  <w:divBdr>
                    <w:top w:val="none" w:sz="0" w:space="0" w:color="auto"/>
                    <w:left w:val="none" w:sz="0" w:space="0" w:color="auto"/>
                    <w:bottom w:val="none" w:sz="0" w:space="0" w:color="auto"/>
                    <w:right w:val="none" w:sz="0" w:space="0" w:color="auto"/>
                  </w:divBdr>
                  <w:divsChild>
                    <w:div w:id="875864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61743159">
      <w:bodyDiv w:val="1"/>
      <w:marLeft w:val="0"/>
      <w:marRight w:val="0"/>
      <w:marTop w:val="0"/>
      <w:marBottom w:val="0"/>
      <w:divBdr>
        <w:top w:val="none" w:sz="0" w:space="0" w:color="auto"/>
        <w:left w:val="none" w:sz="0" w:space="0" w:color="auto"/>
        <w:bottom w:val="none" w:sz="0" w:space="0" w:color="auto"/>
        <w:right w:val="none" w:sz="0" w:space="0" w:color="auto"/>
      </w:divBdr>
    </w:div>
    <w:div w:id="1855029244">
      <w:bodyDiv w:val="1"/>
      <w:marLeft w:val="0"/>
      <w:marRight w:val="0"/>
      <w:marTop w:val="0"/>
      <w:marBottom w:val="0"/>
      <w:divBdr>
        <w:top w:val="none" w:sz="0" w:space="0" w:color="auto"/>
        <w:left w:val="none" w:sz="0" w:space="0" w:color="auto"/>
        <w:bottom w:val="none" w:sz="0" w:space="0" w:color="auto"/>
        <w:right w:val="none" w:sz="0" w:space="0" w:color="auto"/>
      </w:divBdr>
      <w:divsChild>
        <w:div w:id="1435633363">
          <w:marLeft w:val="0"/>
          <w:marRight w:val="0"/>
          <w:marTop w:val="0"/>
          <w:marBottom w:val="0"/>
          <w:divBdr>
            <w:top w:val="none" w:sz="0" w:space="0" w:color="auto"/>
            <w:left w:val="none" w:sz="0" w:space="0" w:color="auto"/>
            <w:bottom w:val="none" w:sz="0" w:space="0" w:color="auto"/>
            <w:right w:val="none" w:sz="0" w:space="0" w:color="auto"/>
          </w:divBdr>
          <w:divsChild>
            <w:div w:id="1020202321">
              <w:marLeft w:val="0"/>
              <w:marRight w:val="0"/>
              <w:marTop w:val="0"/>
              <w:marBottom w:val="0"/>
              <w:divBdr>
                <w:top w:val="none" w:sz="0" w:space="0" w:color="auto"/>
                <w:left w:val="none" w:sz="0" w:space="0" w:color="auto"/>
                <w:bottom w:val="none" w:sz="0" w:space="0" w:color="auto"/>
                <w:right w:val="none" w:sz="0" w:space="0" w:color="auto"/>
              </w:divBdr>
              <w:divsChild>
                <w:div w:id="1056127148">
                  <w:marLeft w:val="0"/>
                  <w:marRight w:val="0"/>
                  <w:marTop w:val="0"/>
                  <w:marBottom w:val="0"/>
                  <w:divBdr>
                    <w:top w:val="none" w:sz="0" w:space="0" w:color="auto"/>
                    <w:left w:val="none" w:sz="0" w:space="0" w:color="auto"/>
                    <w:bottom w:val="none" w:sz="0" w:space="0" w:color="auto"/>
                    <w:right w:val="none" w:sz="0" w:space="0" w:color="auto"/>
                  </w:divBdr>
                  <w:divsChild>
                    <w:div w:id="39069039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28942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google.com/search?q=Mozilla+FireFox&amp;authuser=1&amp;stick=H4sIAAAAAAAAAONgFuLWz9U3MDTKrkgpt1DiBHNSKjNytfic83Nz8_OCM1NSyxMrixcxKmeUW-kn5-fkpCaXZObn6Rfnp5WUJxalWiUWFKQmFimkJJakLmLl982vyszJSVRwyyxKdcuvmMDGCABiO8QSZQAAAA&amp;sxsrf=AOaemvIgn-TtBuvmjsBp7WwFQlr5PF_caQ:1639035782798&amp;tbm=isch&amp;source=iu&amp;ictx=1&amp;fir=yWpz7asApYy1CM%252CFYYTn0qPa5QmAM%252C%252Fm%252F01dyhm&amp;vet=1&amp;usg=AI4_-kQ6vrlkdZhAITsULfzdjeBoxsR8Yg&amp;sa=X&amp;ved=2ahUKEwjBoOyMnNb0AhU1SmwGHfN5CLUQ_B16BAhCEAE"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businessinsider.com/microsoft-new-edge-browser-great-almost-identical-to-google-chrome-2020-1"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businessinsider.com/category/microsoft-edge"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google.com/search?q=google+chrome+initial+release+date&amp;sa=X&amp;authuser=1&amp;stick=H4sIAAAAAAAAAONgFuLWz9U3MDTKrkgpt1DiAnFMssyTK9O0-Jzzc3Pz84IzU1LLEyuLFzEqZ5Rb6Sfn5-SkJpdk5ufpF-enlZQnFqVaJRYUpCYWKaQklqQuYlVKz89Pz0lVSM4oys9NVcjMyyzJTMxRKErNSU0sTgUrAgDk1V9odgAAAA&amp;biw=1536&amp;bih=656&amp;sxsrf=AOaemvIDN3aH8J4mVFaIWUrXEp7END4Ukg:1639035588119&amp;tbm=isch&amp;source=iu&amp;ictx=1&amp;fir=Dhnzkpxb30S_lM%252CfYCchOIckLaSrM%252C%252Fm%252F04j7cyf&amp;vet=1&amp;usg=AI4_-kQknLLs3on-8222FHIuhHZC1Nncew&amp;ved=2ahUKEwiOkYOwm9b0AhVoUGwGHVTNA-4Q_B16BAgREAE"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google.com/search?q=google+chrome+initial+release+date&amp;sa=X&amp;authuser=1&amp;stick=H4sIAAAAAAAAAONgFuLWz9U3MDTKrkgpt1DiAnFMssyTK9O0-Jzzc3Pz84IzU1LLEyuLFzEqZ5Rb6Sfn5-SkJpdk5ufpF-enlZQnFqVaJRYUpCYWKaQklqQuYlVKz89Pz0lVSM4oys9NVcjMyyzJTMxRKErNSU0sTgUrAgDk1V9odgAAAA&amp;biw=1536&amp;bih=656&amp;sxsrf=AOaemvIDN3aH8J4mVFaIWUrXEp7END4Ukg:1639035588119&amp;tbm=isch&amp;source=iu&amp;ictx=1&amp;fir=Dhnzkpxb30S_lM%252CfYCchOIckLaSrM%252C%252Fm%252F04j7cyf&amp;vet=1&amp;usg=AI4_-kQknLLs3on-8222FHIuhHZC1Nncew&amp;ved=2ahUKEwiOkYOwm9b0AhVoUGwGHVTNA-4Q_B16BAgREAE" TargetMode="External"/><Relationship Id="rId28"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7.png"/><Relationship Id="rId27" Type="http://schemas.openxmlformats.org/officeDocument/2006/relationships/hyperlink" Target="https://www.google.com/search?q=Mozilla+FireFox&amp;authuser=1&amp;stick=H4sIAAAAAAAAAONgFuLWz9U3MDTKrkgpt1DiBHNSKjNytfic83Nz8_OCM1NSyxMrixcxKmeUW-kn5-fkpCaXZObn6Rfnp5WUJxalWiUWFKQmFimkJJakLmLl982vyszJSVRwyyxKdcuvmMDGCABiO8QSZQAAAA&amp;sxsrf=AOaemvIgn-TtBuvmjsBp7WwFQlr5PF_caQ:1639035782798&amp;tbm=isch&amp;source=iu&amp;ictx=1&amp;fir=yWpz7asApYy1CM%252CFYYTn0qPa5QmAM%252C%252Fm%252F01dyhm&amp;vet=1&amp;usg=AI4_-kQ6vrlkdZhAITsULfzdjeBoxsR8Yg&amp;sa=X&amp;ved=2ahUKEwjBoOyMnNb0AhU1SmwGHfN5CLUQ_B16BAhCEAE"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yus\AppData\Local\Microsoft\Office\16.0\DTS\en-US%7b665E2D2A-AAC9-4683-A4FE-3A0B4286CCB2%7d\%7bF47246AF-C455-4BD9-AA72-8811A8832A03%7dtf22746018_win32.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web browser (commonly referred to as a browser) is application software for accessing the World Wide Web. When a user requests a web page from a particular website, the web browser retrieves the necessary content from a web server and then displays the page on the user's device.</Abstract>
  <CompanyAddress/>
  <CompanyPhone/>
  <CompanyFax/>
  <CompanyEmail>Piyushgoel288@gmail.com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673834-333B-4B11-831E-9618DFDA43D8}">
  <ds:schemaRefs>
    <ds:schemaRef ds:uri="http://schemas.openxmlformats.org/officeDocument/2006/bibliography"/>
  </ds:schemaRefs>
</ds:datastoreItem>
</file>

<file path=customXml/itemProps4.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1CDE5B2-A10B-490B-9F5E-D0303E7F57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{F47246AF-C455-4BD9-AA72-8811A8832A03}tf22746018_win32</Template>
  <TotalTime>0</TotalTime>
  <Pages>6</Pages>
  <Words>196</Words>
  <Characters>1122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Web Browser’s</vt:lpstr>
    </vt:vector>
  </TitlesOfParts>
  <Company/>
  <LinksUpToDate>false</LinksUpToDate>
  <CharactersWithSpaces>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Browser’s</dc:title>
  <dc:subject/>
  <dc:creator/>
  <cp:keywords/>
  <dc:description/>
  <cp:lastModifiedBy/>
  <cp:revision>1</cp:revision>
  <dcterms:created xsi:type="dcterms:W3CDTF">2021-12-09T08:53:00Z</dcterms:created>
  <dcterms:modified xsi:type="dcterms:W3CDTF">2022-01-13T07:39:00Z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